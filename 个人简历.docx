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-416560</wp:posOffset>
                </wp:positionV>
                <wp:extent cx="1055370" cy="194310"/>
                <wp:effectExtent l="0" t="0" r="0" b="0"/>
                <wp:wrapNone/>
                <wp:docPr id="25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537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+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86 17795760225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o:spt="1" style="position:absolute;left:0pt;margin-left:364.5pt;margin-top:-32.8pt;height:15.3pt;width:83.1pt;mso-wrap-style:none;z-index:251721728;mso-width-relative:page;mso-height-relative:page;" filled="f" stroked="f" coordsize="21600,21600" o:gfxdata="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FgAAAGRycy9QSwECFAAUAAAACACHTuJAIbgLqNoAAAALAQAADwAAAAAAAAABACAAAAA4&#10;AAAAZHJzL2Rvd25yZXYueG1sUEsBAhQAFAAAAAgAh07iQC4E91DyAQAA7wMAAA4AAAAAAAAAAQAg&#10;AAAAPwEAAGRycy9lMm9Eb2MueG1sUEsFBgAAAAAGAAYAWQEAAKM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+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86 17795760225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4399280</wp:posOffset>
                </wp:positionH>
                <wp:positionV relativeFrom="paragraph">
                  <wp:posOffset>-23495</wp:posOffset>
                </wp:positionV>
                <wp:extent cx="120650" cy="133985"/>
                <wp:effectExtent l="0" t="0" r="12700" b="18415"/>
                <wp:wrapNone/>
                <wp:docPr id="13" name="Freeform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0650" cy="133985"/>
                        </a:xfrm>
                        <a:custGeom>
                          <a:avLst/>
                          <a:gdLst>
                            <a:gd name="T0" fmla="*/ 21 w 39"/>
                            <a:gd name="T1" fmla="*/ 0 h 43"/>
                            <a:gd name="T2" fmla="*/ 20 w 39"/>
                            <a:gd name="T3" fmla="*/ 0 h 43"/>
                            <a:gd name="T4" fmla="*/ 18 w 39"/>
                            <a:gd name="T5" fmla="*/ 0 h 43"/>
                            <a:gd name="T6" fmla="*/ 0 w 39"/>
                            <a:gd name="T7" fmla="*/ 20 h 43"/>
                            <a:gd name="T8" fmla="*/ 0 w 39"/>
                            <a:gd name="T9" fmla="*/ 23 h 43"/>
                            <a:gd name="T10" fmla="*/ 18 w 39"/>
                            <a:gd name="T11" fmla="*/ 43 h 43"/>
                            <a:gd name="T12" fmla="*/ 20 w 39"/>
                            <a:gd name="T13" fmla="*/ 43 h 43"/>
                            <a:gd name="T14" fmla="*/ 21 w 39"/>
                            <a:gd name="T15" fmla="*/ 43 h 43"/>
                            <a:gd name="T16" fmla="*/ 39 w 39"/>
                            <a:gd name="T17" fmla="*/ 23 h 43"/>
                            <a:gd name="T18" fmla="*/ 39 w 39"/>
                            <a:gd name="T19" fmla="*/ 20 h 43"/>
                            <a:gd name="T20" fmla="*/ 9 w 39"/>
                            <a:gd name="T21" fmla="*/ 12 h 43"/>
                            <a:gd name="T22" fmla="*/ 12 w 39"/>
                            <a:gd name="T23" fmla="*/ 5 h 43"/>
                            <a:gd name="T24" fmla="*/ 9 w 39"/>
                            <a:gd name="T25" fmla="*/ 15 h 43"/>
                            <a:gd name="T26" fmla="*/ 3 w 39"/>
                            <a:gd name="T27" fmla="*/ 20 h 43"/>
                            <a:gd name="T28" fmla="*/ 3 w 39"/>
                            <a:gd name="T29" fmla="*/ 23 h 43"/>
                            <a:gd name="T30" fmla="*/ 9 w 39"/>
                            <a:gd name="T31" fmla="*/ 29 h 43"/>
                            <a:gd name="T32" fmla="*/ 3 w 39"/>
                            <a:gd name="T33" fmla="*/ 23 h 43"/>
                            <a:gd name="T34" fmla="*/ 9 w 39"/>
                            <a:gd name="T35" fmla="*/ 31 h 43"/>
                            <a:gd name="T36" fmla="*/ 5 w 39"/>
                            <a:gd name="T37" fmla="*/ 31 h 43"/>
                            <a:gd name="T38" fmla="*/ 12 w 39"/>
                            <a:gd name="T39" fmla="*/ 31 h 43"/>
                            <a:gd name="T40" fmla="*/ 18 w 39"/>
                            <a:gd name="T41" fmla="*/ 40 h 43"/>
                            <a:gd name="T42" fmla="*/ 11 w 39"/>
                            <a:gd name="T43" fmla="*/ 29 h 43"/>
                            <a:gd name="T44" fmla="*/ 18 w 39"/>
                            <a:gd name="T45" fmla="*/ 23 h 43"/>
                            <a:gd name="T46" fmla="*/ 18 w 39"/>
                            <a:gd name="T47" fmla="*/ 20 h 43"/>
                            <a:gd name="T48" fmla="*/ 11 w 39"/>
                            <a:gd name="T49" fmla="*/ 15 h 43"/>
                            <a:gd name="T50" fmla="*/ 18 w 39"/>
                            <a:gd name="T51" fmla="*/ 20 h 43"/>
                            <a:gd name="T52" fmla="*/ 12 w 39"/>
                            <a:gd name="T53" fmla="*/ 12 h 43"/>
                            <a:gd name="T54" fmla="*/ 18 w 39"/>
                            <a:gd name="T55" fmla="*/ 12 h 43"/>
                            <a:gd name="T56" fmla="*/ 30 w 39"/>
                            <a:gd name="T57" fmla="*/ 12 h 43"/>
                            <a:gd name="T58" fmla="*/ 34 w 39"/>
                            <a:gd name="T59" fmla="*/ 12 h 43"/>
                            <a:gd name="T60" fmla="*/ 27 w 39"/>
                            <a:gd name="T61" fmla="*/ 12 h 43"/>
                            <a:gd name="T62" fmla="*/ 21 w 39"/>
                            <a:gd name="T63" fmla="*/ 3 h 43"/>
                            <a:gd name="T64" fmla="*/ 28 w 39"/>
                            <a:gd name="T65" fmla="*/ 15 h 43"/>
                            <a:gd name="T66" fmla="*/ 21 w 39"/>
                            <a:gd name="T67" fmla="*/ 20 h 43"/>
                            <a:gd name="T68" fmla="*/ 21 w 39"/>
                            <a:gd name="T69" fmla="*/ 23 h 43"/>
                            <a:gd name="T70" fmla="*/ 28 w 39"/>
                            <a:gd name="T71" fmla="*/ 29 h 43"/>
                            <a:gd name="T72" fmla="*/ 21 w 39"/>
                            <a:gd name="T73" fmla="*/ 23 h 43"/>
                            <a:gd name="T74" fmla="*/ 21 w 39"/>
                            <a:gd name="T75" fmla="*/ 31 h 43"/>
                            <a:gd name="T76" fmla="*/ 21 w 39"/>
                            <a:gd name="T77" fmla="*/ 40 h 43"/>
                            <a:gd name="T78" fmla="*/ 30 w 39"/>
                            <a:gd name="T79" fmla="*/ 31 h 43"/>
                            <a:gd name="T80" fmla="*/ 27 w 39"/>
                            <a:gd name="T81" fmla="*/ 38 h 43"/>
                            <a:gd name="T82" fmla="*/ 31 w 39"/>
                            <a:gd name="T83" fmla="*/ 29 h 43"/>
                            <a:gd name="T84" fmla="*/ 37 w 39"/>
                            <a:gd name="T85" fmla="*/ 23 h 43"/>
                            <a:gd name="T86" fmla="*/ 31 w 39"/>
                            <a:gd name="T87" fmla="*/ 20 h 43"/>
                            <a:gd name="T88" fmla="*/ 35 w 39"/>
                            <a:gd name="T89" fmla="*/ 15 h 43"/>
                            <a:gd name="T90" fmla="*/ 31 w 39"/>
                            <a:gd name="T91" fmla="*/ 20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39" h="43">
                              <a:moveTo>
                                <a:pt x="39" y="20"/>
                              </a:moveTo>
                              <a:cubicBezTo>
                                <a:pt x="39" y="10"/>
                                <a:pt x="31" y="1"/>
                                <a:pt x="21" y="0"/>
                              </a:cubicBez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ubicBezTo>
                                <a:pt x="18" y="0"/>
                                <a:pt x="18" y="0"/>
                                <a:pt x="18" y="0"/>
                              </a:cubicBezTo>
                              <a:cubicBezTo>
                                <a:pt x="18" y="0"/>
                                <a:pt x="18" y="0"/>
                                <a:pt x="18" y="0"/>
                              </a:cubicBezTo>
                              <a:cubicBezTo>
                                <a:pt x="9" y="1"/>
                                <a:pt x="1" y="10"/>
                                <a:pt x="0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0" y="23"/>
                                <a:pt x="0" y="23"/>
                                <a:pt x="0" y="23"/>
                              </a:cubicBezTo>
                              <a:cubicBezTo>
                                <a:pt x="0" y="23"/>
                                <a:pt x="0" y="23"/>
                                <a:pt x="0" y="23"/>
                              </a:cubicBezTo>
                              <a:cubicBezTo>
                                <a:pt x="1" y="34"/>
                                <a:pt x="9" y="42"/>
                                <a:pt x="18" y="43"/>
                              </a:cubicBezTo>
                              <a:cubicBezTo>
                                <a:pt x="18" y="43"/>
                                <a:pt x="18" y="43"/>
                                <a:pt x="18" y="43"/>
                              </a:cubicBezTo>
                              <a:cubicBezTo>
                                <a:pt x="20" y="43"/>
                                <a:pt x="20" y="43"/>
                                <a:pt x="20" y="43"/>
                              </a:cubicBezTo>
                              <a:cubicBezTo>
                                <a:pt x="21" y="43"/>
                                <a:pt x="21" y="43"/>
                                <a:pt x="21" y="43"/>
                              </a:cubicBezTo>
                              <a:cubicBezTo>
                                <a:pt x="21" y="43"/>
                                <a:pt x="21" y="43"/>
                                <a:pt x="21" y="43"/>
                              </a:cubicBezTo>
                              <a:cubicBezTo>
                                <a:pt x="31" y="42"/>
                                <a:pt x="39" y="34"/>
                                <a:pt x="39" y="23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close/>
                              <a:moveTo>
                                <a:pt x="12" y="5"/>
                              </a:moveTo>
                              <a:cubicBezTo>
                                <a:pt x="11" y="7"/>
                                <a:pt x="10" y="9"/>
                                <a:pt x="9" y="12"/>
                              </a:cubicBezTo>
                              <a:cubicBezTo>
                                <a:pt x="5" y="12"/>
                                <a:pt x="5" y="12"/>
                                <a:pt x="5" y="12"/>
                              </a:cubicBezTo>
                              <a:cubicBezTo>
                                <a:pt x="7" y="9"/>
                                <a:pt x="9" y="7"/>
                                <a:pt x="12" y="5"/>
                              </a:cubicBezTo>
                              <a:close/>
                              <a:moveTo>
                                <a:pt x="4" y="15"/>
                              </a:moveTo>
                              <a:cubicBezTo>
                                <a:pt x="9" y="15"/>
                                <a:pt x="9" y="15"/>
                                <a:pt x="9" y="15"/>
                              </a:cubicBezTo>
                              <a:cubicBezTo>
                                <a:pt x="8" y="16"/>
                                <a:pt x="8" y="18"/>
                                <a:pt x="8" y="20"/>
                              </a:cubicBezTo>
                              <a:cubicBezTo>
                                <a:pt x="3" y="20"/>
                                <a:pt x="3" y="20"/>
                                <a:pt x="3" y="20"/>
                              </a:cubicBezTo>
                              <a:cubicBezTo>
                                <a:pt x="3" y="18"/>
                                <a:pt x="3" y="16"/>
                                <a:pt x="4" y="15"/>
                              </a:cubicBezTo>
                              <a:close/>
                              <a:moveTo>
                                <a:pt x="3" y="23"/>
                              </a:moveTo>
                              <a:cubicBezTo>
                                <a:pt x="8" y="23"/>
                                <a:pt x="8" y="23"/>
                                <a:pt x="8" y="23"/>
                              </a:cubicBezTo>
                              <a:cubicBezTo>
                                <a:pt x="8" y="25"/>
                                <a:pt x="8" y="27"/>
                                <a:pt x="9" y="29"/>
                              </a:cubicBezTo>
                              <a:cubicBezTo>
                                <a:pt x="4" y="29"/>
                                <a:pt x="4" y="29"/>
                                <a:pt x="4" y="29"/>
                              </a:cubicBezTo>
                              <a:cubicBezTo>
                                <a:pt x="3" y="27"/>
                                <a:pt x="3" y="25"/>
                                <a:pt x="3" y="23"/>
                              </a:cubicBezTo>
                              <a:close/>
                              <a:moveTo>
                                <a:pt x="5" y="31"/>
                              </a:moveTo>
                              <a:cubicBezTo>
                                <a:pt x="9" y="31"/>
                                <a:pt x="9" y="31"/>
                                <a:pt x="9" y="31"/>
                              </a:cubicBezTo>
                              <a:cubicBezTo>
                                <a:pt x="10" y="34"/>
                                <a:pt x="11" y="36"/>
                                <a:pt x="12" y="38"/>
                              </a:cubicBezTo>
                              <a:cubicBezTo>
                                <a:pt x="9" y="37"/>
                                <a:pt x="7" y="34"/>
                                <a:pt x="5" y="31"/>
                              </a:cubicBezTo>
                              <a:close/>
                              <a:moveTo>
                                <a:pt x="18" y="40"/>
                              </a:moveTo>
                              <a:cubicBezTo>
                                <a:pt x="16" y="39"/>
                                <a:pt x="13" y="36"/>
                                <a:pt x="12" y="31"/>
                              </a:cubicBezTo>
                              <a:cubicBezTo>
                                <a:pt x="18" y="31"/>
                                <a:pt x="18" y="31"/>
                                <a:pt x="18" y="31"/>
                              </a:cubicBezTo>
                              <a:lnTo>
                                <a:pt x="18" y="40"/>
                              </a:lnTo>
                              <a:close/>
                              <a:moveTo>
                                <a:pt x="18" y="29"/>
                              </a:moveTo>
                              <a:cubicBezTo>
                                <a:pt x="11" y="29"/>
                                <a:pt x="11" y="29"/>
                                <a:pt x="11" y="29"/>
                              </a:cubicBezTo>
                              <a:cubicBezTo>
                                <a:pt x="11" y="27"/>
                                <a:pt x="11" y="25"/>
                                <a:pt x="10" y="23"/>
                              </a:cubicBezTo>
                              <a:cubicBezTo>
                                <a:pt x="18" y="23"/>
                                <a:pt x="18" y="23"/>
                                <a:pt x="18" y="23"/>
                              </a:cubicBezTo>
                              <a:lnTo>
                                <a:pt x="18" y="29"/>
                              </a:lnTo>
                              <a:close/>
                              <a:moveTo>
                                <a:pt x="18" y="20"/>
                              </a:moveTo>
                              <a:cubicBezTo>
                                <a:pt x="10" y="20"/>
                                <a:pt x="10" y="20"/>
                                <a:pt x="10" y="20"/>
                              </a:cubicBezTo>
                              <a:cubicBezTo>
                                <a:pt x="11" y="18"/>
                                <a:pt x="11" y="16"/>
                                <a:pt x="11" y="15"/>
                              </a:cubicBezTo>
                              <a:cubicBezTo>
                                <a:pt x="18" y="15"/>
                                <a:pt x="18" y="15"/>
                                <a:pt x="18" y="15"/>
                              </a:cubicBezTo>
                              <a:lnTo>
                                <a:pt x="18" y="20"/>
                              </a:lnTo>
                              <a:close/>
                              <a:moveTo>
                                <a:pt x="18" y="12"/>
                              </a:moveTo>
                              <a:cubicBezTo>
                                <a:pt x="12" y="12"/>
                                <a:pt x="12" y="12"/>
                                <a:pt x="12" y="12"/>
                              </a:cubicBezTo>
                              <a:cubicBezTo>
                                <a:pt x="13" y="7"/>
                                <a:pt x="16" y="4"/>
                                <a:pt x="18" y="3"/>
                              </a:cubicBezTo>
                              <a:lnTo>
                                <a:pt x="18" y="12"/>
                              </a:lnTo>
                              <a:close/>
                              <a:moveTo>
                                <a:pt x="34" y="12"/>
                              </a:moveTo>
                              <a:cubicBezTo>
                                <a:pt x="30" y="12"/>
                                <a:pt x="30" y="12"/>
                                <a:pt x="30" y="12"/>
                              </a:cubicBezTo>
                              <a:cubicBezTo>
                                <a:pt x="29" y="9"/>
                                <a:pt x="28" y="7"/>
                                <a:pt x="27" y="5"/>
                              </a:cubicBezTo>
                              <a:cubicBezTo>
                                <a:pt x="30" y="7"/>
                                <a:pt x="32" y="9"/>
                                <a:pt x="34" y="12"/>
                              </a:cubicBezTo>
                              <a:close/>
                              <a:moveTo>
                                <a:pt x="21" y="3"/>
                              </a:moveTo>
                              <a:cubicBezTo>
                                <a:pt x="24" y="4"/>
                                <a:pt x="26" y="7"/>
                                <a:pt x="27" y="12"/>
                              </a:cubicBezTo>
                              <a:cubicBezTo>
                                <a:pt x="21" y="12"/>
                                <a:pt x="21" y="12"/>
                                <a:pt x="21" y="12"/>
                              </a:cubicBezTo>
                              <a:lnTo>
                                <a:pt x="21" y="3"/>
                              </a:lnTo>
                              <a:close/>
                              <a:moveTo>
                                <a:pt x="21" y="15"/>
                              </a:moveTo>
                              <a:cubicBezTo>
                                <a:pt x="28" y="15"/>
                                <a:pt x="28" y="15"/>
                                <a:pt x="28" y="15"/>
                              </a:cubicBezTo>
                              <a:cubicBezTo>
                                <a:pt x="28" y="16"/>
                                <a:pt x="29" y="18"/>
                                <a:pt x="29" y="20"/>
                              </a:cubicBezTo>
                              <a:cubicBezTo>
                                <a:pt x="21" y="20"/>
                                <a:pt x="21" y="20"/>
                                <a:pt x="21" y="20"/>
                              </a:cubicBezTo>
                              <a:lnTo>
                                <a:pt x="21" y="15"/>
                              </a:lnTo>
                              <a:close/>
                              <a:moveTo>
                                <a:pt x="21" y="23"/>
                              </a:moveTo>
                              <a:cubicBezTo>
                                <a:pt x="29" y="23"/>
                                <a:pt x="29" y="23"/>
                                <a:pt x="29" y="23"/>
                              </a:cubicBezTo>
                              <a:cubicBezTo>
                                <a:pt x="29" y="25"/>
                                <a:pt x="28" y="27"/>
                                <a:pt x="28" y="29"/>
                              </a:cubicBezTo>
                              <a:cubicBezTo>
                                <a:pt x="21" y="29"/>
                                <a:pt x="21" y="29"/>
                                <a:pt x="21" y="29"/>
                              </a:cubicBezTo>
                              <a:lnTo>
                                <a:pt x="21" y="23"/>
                              </a:lnTo>
                              <a:close/>
                              <a:moveTo>
                                <a:pt x="21" y="40"/>
                              </a:moveTo>
                              <a:cubicBezTo>
                                <a:pt x="21" y="31"/>
                                <a:pt x="21" y="31"/>
                                <a:pt x="21" y="31"/>
                              </a:cubicBezTo>
                              <a:cubicBezTo>
                                <a:pt x="27" y="31"/>
                                <a:pt x="27" y="31"/>
                                <a:pt x="27" y="31"/>
                              </a:cubicBezTo>
                              <a:cubicBezTo>
                                <a:pt x="26" y="36"/>
                                <a:pt x="24" y="39"/>
                                <a:pt x="21" y="40"/>
                              </a:cubicBezTo>
                              <a:close/>
                              <a:moveTo>
                                <a:pt x="27" y="38"/>
                              </a:moveTo>
                              <a:cubicBezTo>
                                <a:pt x="28" y="36"/>
                                <a:pt x="29" y="34"/>
                                <a:pt x="30" y="31"/>
                              </a:cubicBezTo>
                              <a:cubicBezTo>
                                <a:pt x="34" y="31"/>
                                <a:pt x="34" y="31"/>
                                <a:pt x="34" y="31"/>
                              </a:cubicBezTo>
                              <a:cubicBezTo>
                                <a:pt x="32" y="34"/>
                                <a:pt x="30" y="37"/>
                                <a:pt x="27" y="38"/>
                              </a:cubicBezTo>
                              <a:close/>
                              <a:moveTo>
                                <a:pt x="35" y="29"/>
                              </a:moveTo>
                              <a:cubicBezTo>
                                <a:pt x="31" y="29"/>
                                <a:pt x="31" y="29"/>
                                <a:pt x="31" y="29"/>
                              </a:cubicBezTo>
                              <a:cubicBezTo>
                                <a:pt x="31" y="27"/>
                                <a:pt x="31" y="25"/>
                                <a:pt x="31" y="23"/>
                              </a:cubicBez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cubicBezTo>
                                <a:pt x="37" y="25"/>
                                <a:pt x="36" y="27"/>
                                <a:pt x="35" y="29"/>
                              </a:cubicBezTo>
                              <a:close/>
                              <a:moveTo>
                                <a:pt x="31" y="20"/>
                              </a:moveTo>
                              <a:cubicBezTo>
                                <a:pt x="31" y="18"/>
                                <a:pt x="31" y="16"/>
                                <a:pt x="31" y="15"/>
                              </a:cubicBezTo>
                              <a:cubicBezTo>
                                <a:pt x="35" y="15"/>
                                <a:pt x="35" y="15"/>
                                <a:pt x="35" y="15"/>
                              </a:cubicBezTo>
                              <a:cubicBezTo>
                                <a:pt x="36" y="16"/>
                                <a:pt x="37" y="18"/>
                                <a:pt x="37" y="20"/>
                              </a:cubicBezTo>
                              <a:lnTo>
                                <a:pt x="31" y="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4" o:spid="_x0000_s1026" o:spt="100" style="position:absolute;left:0pt;margin-left:346.4pt;margin-top:-1.85pt;height:10.55pt;width:9.5pt;z-index:251721728;mso-width-relative:page;mso-height-relative:page;" fillcolor="#000000 [3213]" filled="t" stroked="f" coordsize="39,43" o:gfxdata="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" path="m39,20c39,10,31,1,21,0c21,0,21,0,21,0c20,0,20,0,20,0c18,0,18,0,18,0c18,0,18,0,18,0c9,1,1,10,0,20c0,20,0,20,0,20c0,22,0,22,0,22c0,23,0,23,0,23c0,23,0,23,0,23c1,34,9,42,18,43c18,43,18,43,18,43c20,43,20,43,20,43c21,43,21,43,21,43c21,43,21,43,21,43c31,42,39,34,39,23c39,23,39,23,39,23c39,22,39,22,39,22c39,20,39,20,39,20xm12,5c11,7,10,9,9,12c5,12,5,12,5,12c7,9,9,7,12,5xm4,15c9,15,9,15,9,15c8,16,8,18,8,20c3,20,3,20,3,20c3,18,3,16,4,15xm3,23c8,23,8,23,8,23c8,25,8,27,9,29c4,29,4,29,4,29c3,27,3,25,3,23xm5,31c9,31,9,31,9,31c10,34,11,36,12,38c9,37,7,34,5,31xm18,40c16,39,13,36,12,31c18,31,18,31,18,31l18,40xm18,29c11,29,11,29,11,29c11,27,11,25,10,23c18,23,18,23,18,23l18,29xm18,20c10,20,10,20,10,20c11,18,11,16,11,15c18,15,18,15,18,15l18,20xm18,12c12,12,12,12,12,12c13,7,16,4,18,3l18,12xm34,12c30,12,30,12,30,12c29,9,28,7,27,5c30,7,32,9,34,12xm21,3c24,4,26,7,27,12c21,12,21,12,21,12l21,3xm21,15c28,15,28,15,28,15c28,16,29,18,29,20c21,20,21,20,21,20l21,15xm21,23c29,23,29,23,29,23c29,25,28,27,28,29c21,29,21,29,21,29l21,23xm21,40c21,31,21,31,21,31c27,31,27,31,27,31c26,36,24,39,21,40xm27,38c28,36,29,34,30,31c34,31,34,31,34,31c32,34,30,37,27,38xm35,29c31,29,31,29,31,29c31,27,31,25,31,23c37,23,37,23,37,23c37,25,36,27,35,29xm31,20c31,18,31,16,31,15c35,15,35,15,35,15c36,16,37,18,37,20l31,20xe">
                <v:path o:connectlocs="64965,0;61871,0;55684,0;0,62318;0,71666;55684,133985;61871,133985;64965,133985;120650,71666;120650,62318;27842,37391;37123,15579;27842,46738;9280,62318;9280,71666;27842,90361;9280,71666;27842,96593;15467,96593;37123,96593;55684,124637;34029,90361;55684,71666;55684,62318;34029,46738;55684,62318;37123,37391;55684,37391;92807,37391;105182,37391;83526,37391;64965,9347;86620,46738;64965,62318;64965,71666;86620,90361;64965,71666;64965,96593;64965,124637;92807,96593;83526,118405;95901,90361;114462,71666;95901,62318;108275,46738;95901,62318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4402455</wp:posOffset>
                </wp:positionH>
                <wp:positionV relativeFrom="paragraph">
                  <wp:posOffset>-182245</wp:posOffset>
                </wp:positionV>
                <wp:extent cx="117475" cy="90170"/>
                <wp:effectExtent l="0" t="0" r="15875" b="5080"/>
                <wp:wrapNone/>
                <wp:docPr id="14" name="Freeform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475" cy="90170"/>
                        </a:xfrm>
                        <a:custGeom>
                          <a:avLst/>
                          <a:gdLst>
                            <a:gd name="T0" fmla="*/ 175 w 185"/>
                            <a:gd name="T1" fmla="*/ 0 h 142"/>
                            <a:gd name="T2" fmla="*/ 10 w 185"/>
                            <a:gd name="T3" fmla="*/ 0 h 142"/>
                            <a:gd name="T4" fmla="*/ 92 w 185"/>
                            <a:gd name="T5" fmla="*/ 93 h 142"/>
                            <a:gd name="T6" fmla="*/ 175 w 185"/>
                            <a:gd name="T7" fmla="*/ 0 h 142"/>
                            <a:gd name="T8" fmla="*/ 0 w 185"/>
                            <a:gd name="T9" fmla="*/ 10 h 142"/>
                            <a:gd name="T10" fmla="*/ 0 w 185"/>
                            <a:gd name="T11" fmla="*/ 137 h 142"/>
                            <a:gd name="T12" fmla="*/ 58 w 185"/>
                            <a:gd name="T13" fmla="*/ 74 h 142"/>
                            <a:gd name="T14" fmla="*/ 0 w 185"/>
                            <a:gd name="T15" fmla="*/ 10 h 142"/>
                            <a:gd name="T16" fmla="*/ 92 w 185"/>
                            <a:gd name="T17" fmla="*/ 108 h 142"/>
                            <a:gd name="T18" fmla="*/ 68 w 185"/>
                            <a:gd name="T19" fmla="*/ 83 h 142"/>
                            <a:gd name="T20" fmla="*/ 10 w 185"/>
                            <a:gd name="T21" fmla="*/ 142 h 142"/>
                            <a:gd name="T22" fmla="*/ 175 w 185"/>
                            <a:gd name="T23" fmla="*/ 142 h 142"/>
                            <a:gd name="T24" fmla="*/ 117 w 185"/>
                            <a:gd name="T25" fmla="*/ 83 h 142"/>
                            <a:gd name="T26" fmla="*/ 92 w 185"/>
                            <a:gd name="T27" fmla="*/ 108 h 142"/>
                            <a:gd name="T28" fmla="*/ 126 w 185"/>
                            <a:gd name="T29" fmla="*/ 74 h 142"/>
                            <a:gd name="T30" fmla="*/ 185 w 185"/>
                            <a:gd name="T31" fmla="*/ 137 h 142"/>
                            <a:gd name="T32" fmla="*/ 185 w 185"/>
                            <a:gd name="T33" fmla="*/ 10 h 142"/>
                            <a:gd name="T34" fmla="*/ 126 w 185"/>
                            <a:gd name="T35" fmla="*/ 74 h 1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85" h="142">
                              <a:moveTo>
                                <a:pt x="175" y="0"/>
                              </a:moveTo>
                              <a:lnTo>
                                <a:pt x="10" y="0"/>
                              </a:lnTo>
                              <a:lnTo>
                                <a:pt x="92" y="93"/>
                              </a:lnTo>
                              <a:lnTo>
                                <a:pt x="175" y="0"/>
                              </a:lnTo>
                              <a:close/>
                              <a:moveTo>
                                <a:pt x="0" y="10"/>
                              </a:moveTo>
                              <a:lnTo>
                                <a:pt x="0" y="137"/>
                              </a:lnTo>
                              <a:lnTo>
                                <a:pt x="58" y="74"/>
                              </a:lnTo>
                              <a:lnTo>
                                <a:pt x="0" y="10"/>
                              </a:lnTo>
                              <a:close/>
                              <a:moveTo>
                                <a:pt x="92" y="108"/>
                              </a:moveTo>
                              <a:lnTo>
                                <a:pt x="68" y="83"/>
                              </a:lnTo>
                              <a:lnTo>
                                <a:pt x="10" y="142"/>
                              </a:lnTo>
                              <a:lnTo>
                                <a:pt x="175" y="142"/>
                              </a:lnTo>
                              <a:lnTo>
                                <a:pt x="117" y="83"/>
                              </a:lnTo>
                              <a:lnTo>
                                <a:pt x="92" y="108"/>
                              </a:lnTo>
                              <a:close/>
                              <a:moveTo>
                                <a:pt x="126" y="74"/>
                              </a:moveTo>
                              <a:lnTo>
                                <a:pt x="185" y="137"/>
                              </a:lnTo>
                              <a:lnTo>
                                <a:pt x="185" y="10"/>
                              </a:lnTo>
                              <a:lnTo>
                                <a:pt x="126" y="7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5" o:spid="_x0000_s1026" o:spt="100" style="position:absolute;left:0pt;margin-left:346.65pt;margin-top:-14.35pt;height:7.1pt;width:9.25pt;z-index:251721728;mso-width-relative:page;mso-height-relative:page;" fillcolor="#000000 [3213]" filled="t" stroked="f" coordsize="185,142" o:gfxdata="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" path="m175,0l10,0,92,93,175,0xm0,10l0,137,58,74,0,10xm92,108l68,83,10,142,175,142,117,83,92,108xm126,74l185,137,185,10,126,74xe">
                <v:path o:connectlocs="111125,0;6350,0;58420,59055;111125,0;0,6350;0,86995;36830,46990;0,6350;58420,68580;43180,52705;6350,90170;111125,90170;74295,52705;58420,68580;80010,46990;117475,86995;117475,6350;80010,46990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-953770</wp:posOffset>
                </wp:positionH>
                <wp:positionV relativeFrom="page">
                  <wp:posOffset>386715</wp:posOffset>
                </wp:positionV>
                <wp:extent cx="4955540" cy="810260"/>
                <wp:effectExtent l="0" t="0" r="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5539" cy="810259"/>
                          <a:chOff x="-64770" y="1352"/>
                          <a:chExt cx="4955597" cy="862552"/>
                        </a:xfrm>
                        <a:effectLst/>
                      </wpg:grpSpPr>
                      <wps:wsp>
                        <wps:cNvPr id="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-64770" y="1352"/>
                            <a:ext cx="1953917" cy="862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jc w:val="distribute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auto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auto"/>
                                  <w:sz w:val="56"/>
                                  <w:szCs w:val="48"/>
                                  <w:lang w:val="en-US" w:eastAsia="zh-Hans"/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auto"/>
                                  <w:sz w:val="56"/>
                                  <w:szCs w:val="48"/>
                                </w:rPr>
                                <w:t>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6314" y="51373"/>
                            <a:ext cx="2824513" cy="773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Cs w:val="21"/>
                                  <w:lang w:val="en-US" w:eastAsia="zh-Hans"/>
                                </w:rPr>
                                <w:t>清华数学谢同学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  <w:szCs w:val="21"/>
                                  <w:lang w:eastAsia="zh-Hans"/>
                                </w:rPr>
                                <w:t>，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Cs w:val="21"/>
                                  <w:lang w:val="en-US" w:eastAsia="zh-Hans"/>
                                </w:rPr>
                                <w:t>梦想转码中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400" w:lineRule="exact"/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  <w:sz w:val="36"/>
                                  <w:szCs w:val="21"/>
                                </w:rPr>
                                <w:t>From Math to CS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>
                            <a:off x="2007894" y="158854"/>
                            <a:ext cx="0" cy="57120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7F7F7F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5.1pt;margin-top:30.45pt;height:63.8pt;width:390.2pt;mso-position-vertical-relative:page;z-index:251712512;mso-width-relative:page;mso-height-relative:page;" coordorigin="-64770,1352" coordsize="4955597,862552" o:gfxdata="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W&#10;AAAAZHJzL1BLAQIUABQAAAAIAIdO4kDrfzx72gAAAAsBAAAPAAAAAAAAAAEAIAAAADgAAABkcnMv&#10;ZG93bnJldi54bWxQSwECFAAUAAAACACHTuJAH8nv6noDAAC+CQAADgAAAAAAAAABACAAAAA/AQAA&#10;ZHJzL2Uyb0RvYy54bWxQSwUGAAAAAAYABgBZAQAAKwcAAAAA&#10;">
                <o:lock v:ext="edit" aspectratio="f"/>
                <v:shape id="文本框 2" o:spid="_x0000_s1026" o:spt="202" type="#_x0000_t202" style="position:absolute;left:-64770;top:1352;height:862552;width:1953917;" filled="f" stroked="f" coordsize="21600,21600" o:gfxdata="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L1X59+4AAAA2gAAAA8AAAAAAAAAAQAgAAAAOAAAAGRycy9kb3ducmV2LnhtbFBL&#10;AQIUABQAAAAIAIdO4kAzLwWeOwAAADkAAAAQAAAAAAAAAAEAIAAAAB0BAABkcnMvc2hhcGV4bWwu&#10;eG1sUEsFBgAAAAAGAAYAWwEAAMc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jc w:val="distribute"/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auto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auto"/>
                            <w:sz w:val="56"/>
                            <w:szCs w:val="48"/>
                            <w:lang w:val="en-US" w:eastAsia="zh-Hans"/>
                          </w:rPr>
                          <w:t>个人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auto"/>
                            <w:sz w:val="56"/>
                            <w:szCs w:val="48"/>
                          </w:rPr>
                          <w:t>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066314;top:51373;height:773323;width:2824513;v-text-anchor:middle;" filled="f" stroked="f" coordsize="21600,21600" o:gfxdata="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Y76pDboAAADaAAAADwAAAAAAAAABACAAAAA4AAAAZHJzL2Rvd25yZXYueG1s&#10;UEsBAhQAFAAAAAgAh07iQDMvBZ47AAAAOQAAABAAAAAAAAAAAQAgAAAAHwEAAGRycy9zaGFwZXht&#10;bC54bWxQSwUGAAAAAAYABgBbAQAAyQ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hint="default" w:ascii="微软雅黑" w:hAnsi="微软雅黑" w:eastAsia="微软雅黑" w:cs="微软雅黑"/>
                            <w:color w:val="auto"/>
                            <w:szCs w:val="21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Cs w:val="21"/>
                            <w:lang w:val="en-US" w:eastAsia="zh-Hans"/>
                          </w:rPr>
                          <w:t>清华数学谢同学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color w:val="auto"/>
                            <w:szCs w:val="21"/>
                            <w:lang w:eastAsia="zh-Hans"/>
                          </w:rPr>
                          <w:t>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Cs w:val="21"/>
                            <w:lang w:val="en-US" w:eastAsia="zh-Hans"/>
                          </w:rPr>
                          <w:t>梦想转码中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400" w:lineRule="exact"/>
                          <w:rPr>
                            <w:rFonts w:hint="default" w:ascii="微软雅黑" w:hAnsi="微软雅黑" w:eastAsia="微软雅黑" w:cs="微软雅黑"/>
                            <w:color w:val="auto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auto"/>
                            <w:sz w:val="36"/>
                            <w:szCs w:val="21"/>
                          </w:rPr>
                          <w:t>From Math to CS</w:t>
                        </w:r>
                      </w:p>
                    </w:txbxContent>
                  </v:textbox>
                </v:shape>
                <v:line id="_x0000_s1026" o:spid="_x0000_s1026" o:spt="20" style="position:absolute;left:2007894;top:158854;height:571205;width:0;" filled="f" stroked="t" coordsize="21600,21600" o:gfxdata="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6NclFvAAAANoAAAAPAAAAAAAAAAEAIAAAADgAAABkcnMvZG93bnJldi54&#10;bWxQSwECFAAUAAAACACHTuJAMy8FnjsAAAA5AAAAEAAAAAAAAAABACAAAAAhAQAAZHJzL3NoYXBl&#10;eG1sLnhtbFBLBQYAAAAABgAGAFsBAADLAwAAAAA=&#10;">
                  <v:fill on="f" focussize="0,0"/>
                  <v:stroke weight="1.5pt" color="#7F7F7F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4405630</wp:posOffset>
                </wp:positionH>
                <wp:positionV relativeFrom="paragraph">
                  <wp:posOffset>-372110</wp:posOffset>
                </wp:positionV>
                <wp:extent cx="111125" cy="121285"/>
                <wp:effectExtent l="0" t="0" r="3175" b="12065"/>
                <wp:wrapNone/>
                <wp:docPr id="15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1125" cy="121285"/>
                        </a:xfrm>
                        <a:custGeom>
                          <a:avLst/>
                          <a:gdLst>
                            <a:gd name="T0" fmla="*/ 35 w 36"/>
                            <a:gd name="T1" fmla="*/ 29 h 39"/>
                            <a:gd name="T2" fmla="*/ 28 w 36"/>
                            <a:gd name="T3" fmla="*/ 25 h 39"/>
                            <a:gd name="T4" fmla="*/ 28 w 36"/>
                            <a:gd name="T5" fmla="*/ 25 h 39"/>
                            <a:gd name="T6" fmla="*/ 27 w 36"/>
                            <a:gd name="T7" fmla="*/ 24 h 39"/>
                            <a:gd name="T8" fmla="*/ 25 w 36"/>
                            <a:gd name="T9" fmla="*/ 25 h 39"/>
                            <a:gd name="T10" fmla="*/ 23 w 36"/>
                            <a:gd name="T11" fmla="*/ 27 h 39"/>
                            <a:gd name="T12" fmla="*/ 23 w 36"/>
                            <a:gd name="T13" fmla="*/ 27 h 39"/>
                            <a:gd name="T14" fmla="*/ 22 w 36"/>
                            <a:gd name="T15" fmla="*/ 28 h 39"/>
                            <a:gd name="T16" fmla="*/ 22 w 36"/>
                            <a:gd name="T17" fmla="*/ 27 h 39"/>
                            <a:gd name="T18" fmla="*/ 21 w 36"/>
                            <a:gd name="T19" fmla="*/ 27 h 39"/>
                            <a:gd name="T20" fmla="*/ 18 w 36"/>
                            <a:gd name="T21" fmla="*/ 25 h 39"/>
                            <a:gd name="T22" fmla="*/ 15 w 36"/>
                            <a:gd name="T23" fmla="*/ 22 h 39"/>
                            <a:gd name="T24" fmla="*/ 13 w 36"/>
                            <a:gd name="T25" fmla="*/ 19 h 39"/>
                            <a:gd name="T26" fmla="*/ 11 w 36"/>
                            <a:gd name="T27" fmla="*/ 17 h 39"/>
                            <a:gd name="T28" fmla="*/ 11 w 36"/>
                            <a:gd name="T29" fmla="*/ 15 h 39"/>
                            <a:gd name="T30" fmla="*/ 11 w 36"/>
                            <a:gd name="T31" fmla="*/ 14 h 39"/>
                            <a:gd name="T32" fmla="*/ 11 w 36"/>
                            <a:gd name="T33" fmla="*/ 14 h 39"/>
                            <a:gd name="T34" fmla="*/ 13 w 36"/>
                            <a:gd name="T35" fmla="*/ 12 h 39"/>
                            <a:gd name="T36" fmla="*/ 13 w 36"/>
                            <a:gd name="T37" fmla="*/ 11 h 39"/>
                            <a:gd name="T38" fmla="*/ 13 w 36"/>
                            <a:gd name="T39" fmla="*/ 9 h 39"/>
                            <a:gd name="T40" fmla="*/ 9 w 36"/>
                            <a:gd name="T41" fmla="*/ 1 h 39"/>
                            <a:gd name="T42" fmla="*/ 8 w 36"/>
                            <a:gd name="T43" fmla="*/ 0 h 39"/>
                            <a:gd name="T44" fmla="*/ 7 w 36"/>
                            <a:gd name="T45" fmla="*/ 0 h 39"/>
                            <a:gd name="T46" fmla="*/ 6 w 36"/>
                            <a:gd name="T47" fmla="*/ 1 h 39"/>
                            <a:gd name="T48" fmla="*/ 1 w 36"/>
                            <a:gd name="T49" fmla="*/ 6 h 39"/>
                            <a:gd name="T50" fmla="*/ 1 w 36"/>
                            <a:gd name="T51" fmla="*/ 7 h 39"/>
                            <a:gd name="T52" fmla="*/ 0 w 36"/>
                            <a:gd name="T53" fmla="*/ 8 h 39"/>
                            <a:gd name="T54" fmla="*/ 0 w 36"/>
                            <a:gd name="T55" fmla="*/ 9 h 39"/>
                            <a:gd name="T56" fmla="*/ 0 w 36"/>
                            <a:gd name="T57" fmla="*/ 11 h 39"/>
                            <a:gd name="T58" fmla="*/ 1 w 36"/>
                            <a:gd name="T59" fmla="*/ 14 h 39"/>
                            <a:gd name="T60" fmla="*/ 3 w 36"/>
                            <a:gd name="T61" fmla="*/ 18 h 39"/>
                            <a:gd name="T62" fmla="*/ 5 w 36"/>
                            <a:gd name="T63" fmla="*/ 23 h 39"/>
                            <a:gd name="T64" fmla="*/ 10 w 36"/>
                            <a:gd name="T65" fmla="*/ 28 h 39"/>
                            <a:gd name="T66" fmla="*/ 16 w 36"/>
                            <a:gd name="T67" fmla="*/ 34 h 39"/>
                            <a:gd name="T68" fmla="*/ 21 w 36"/>
                            <a:gd name="T69" fmla="*/ 37 h 39"/>
                            <a:gd name="T70" fmla="*/ 25 w 36"/>
                            <a:gd name="T71" fmla="*/ 38 h 39"/>
                            <a:gd name="T72" fmla="*/ 28 w 36"/>
                            <a:gd name="T73" fmla="*/ 39 h 39"/>
                            <a:gd name="T74" fmla="*/ 28 w 36"/>
                            <a:gd name="T75" fmla="*/ 39 h 39"/>
                            <a:gd name="T76" fmla="*/ 28 w 36"/>
                            <a:gd name="T77" fmla="*/ 39 h 39"/>
                            <a:gd name="T78" fmla="*/ 30 w 36"/>
                            <a:gd name="T79" fmla="*/ 38 h 39"/>
                            <a:gd name="T80" fmla="*/ 30 w 36"/>
                            <a:gd name="T81" fmla="*/ 38 h 39"/>
                            <a:gd name="T82" fmla="*/ 35 w 36"/>
                            <a:gd name="T83" fmla="*/ 32 h 39"/>
                            <a:gd name="T84" fmla="*/ 36 w 36"/>
                            <a:gd name="T85" fmla="*/ 31 h 39"/>
                            <a:gd name="T86" fmla="*/ 35 w 36"/>
                            <a:gd name="T87" fmla="*/ 29 h 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36" h="39">
                              <a:moveTo>
                                <a:pt x="35" y="29"/>
                              </a:moveTo>
                              <a:cubicBezTo>
                                <a:pt x="28" y="25"/>
                                <a:pt x="28" y="25"/>
                                <a:pt x="28" y="25"/>
                              </a:cubicBezTo>
                              <a:cubicBezTo>
                                <a:pt x="28" y="25"/>
                                <a:pt x="28" y="25"/>
                                <a:pt x="28" y="25"/>
                              </a:cubicBezTo>
                              <a:cubicBezTo>
                                <a:pt x="27" y="24"/>
                                <a:pt x="27" y="24"/>
                                <a:pt x="27" y="24"/>
                              </a:cubicBezTo>
                              <a:cubicBezTo>
                                <a:pt x="26" y="24"/>
                                <a:pt x="26" y="24"/>
                                <a:pt x="25" y="25"/>
                              </a:cubicBezTo>
                              <a:cubicBezTo>
                                <a:pt x="23" y="27"/>
                                <a:pt x="23" y="27"/>
                                <a:pt x="23" y="27"/>
                              </a:cubicBezTo>
                              <a:cubicBezTo>
                                <a:pt x="23" y="27"/>
                                <a:pt x="23" y="27"/>
                                <a:pt x="23" y="27"/>
                              </a:cubicBezTo>
                              <a:cubicBezTo>
                                <a:pt x="23" y="27"/>
                                <a:pt x="22" y="28"/>
                                <a:pt x="22" y="28"/>
                              </a:cubicBezTo>
                              <a:cubicBezTo>
                                <a:pt x="22" y="27"/>
                                <a:pt x="22" y="27"/>
                                <a:pt x="22" y="27"/>
                              </a:cubicBezTo>
                              <a:cubicBezTo>
                                <a:pt x="22" y="27"/>
                                <a:pt x="21" y="27"/>
                                <a:pt x="21" y="27"/>
                              </a:cubicBezTo>
                              <a:cubicBezTo>
                                <a:pt x="20" y="26"/>
                                <a:pt x="19" y="26"/>
                                <a:pt x="18" y="25"/>
                              </a:cubicBezTo>
                              <a:cubicBezTo>
                                <a:pt x="17" y="25"/>
                                <a:pt x="16" y="24"/>
                                <a:pt x="15" y="22"/>
                              </a:cubicBezTo>
                              <a:cubicBezTo>
                                <a:pt x="14" y="21"/>
                                <a:pt x="13" y="20"/>
                                <a:pt x="13" y="19"/>
                              </a:cubicBezTo>
                              <a:cubicBezTo>
                                <a:pt x="12" y="18"/>
                                <a:pt x="12" y="17"/>
                                <a:pt x="11" y="17"/>
                              </a:cubicBezTo>
                              <a:cubicBezTo>
                                <a:pt x="11" y="16"/>
                                <a:pt x="11" y="15"/>
                                <a:pt x="11" y="15"/>
                              </a:cubicBezTo>
                              <a:cubicBezTo>
                                <a:pt x="11" y="15"/>
                                <a:pt x="11" y="15"/>
                                <a:pt x="11" y="14"/>
                              </a:cubicBezTo>
                              <a:cubicBezTo>
                                <a:pt x="11" y="14"/>
                                <a:pt x="11" y="14"/>
                                <a:pt x="11" y="14"/>
                              </a:cubicBezTo>
                              <a:cubicBezTo>
                                <a:pt x="13" y="12"/>
                                <a:pt x="13" y="12"/>
                                <a:pt x="13" y="12"/>
                              </a:cubicBezTo>
                              <a:cubicBezTo>
                                <a:pt x="13" y="12"/>
                                <a:pt x="13" y="11"/>
                                <a:pt x="13" y="11"/>
                              </a:cubicBezTo>
                              <a:cubicBezTo>
                                <a:pt x="13" y="10"/>
                                <a:pt x="13" y="10"/>
                                <a:pt x="13" y="9"/>
                              </a:cubicBezTo>
                              <a:cubicBezTo>
                                <a:pt x="9" y="1"/>
                                <a:pt x="9" y="1"/>
                                <a:pt x="9" y="1"/>
                              </a:cubicBezTo>
                              <a:cubicBezTo>
                                <a:pt x="9" y="1"/>
                                <a:pt x="9" y="1"/>
                                <a:pt x="8" y="0"/>
                              </a:cubicBezTo>
                              <a:cubicBezTo>
                                <a:pt x="8" y="0"/>
                                <a:pt x="8" y="0"/>
                                <a:pt x="7" y="0"/>
                              </a:cubicBezTo>
                              <a:cubicBezTo>
                                <a:pt x="7" y="0"/>
                                <a:pt x="7" y="0"/>
                                <a:pt x="6" y="1"/>
                              </a:cubicBezTo>
                              <a:cubicBezTo>
                                <a:pt x="1" y="6"/>
                                <a:pt x="1" y="6"/>
                                <a:pt x="1" y="6"/>
                              </a:cubicBezTo>
                              <a:cubicBezTo>
                                <a:pt x="1" y="6"/>
                                <a:pt x="1" y="7"/>
                                <a:pt x="1" y="7"/>
                              </a:cubicBezTo>
                              <a:cubicBezTo>
                                <a:pt x="0" y="7"/>
                                <a:pt x="0" y="8"/>
                                <a:pt x="0" y="8"/>
                              </a:cubicBezTo>
                              <a:cubicBezTo>
                                <a:pt x="0" y="8"/>
                                <a:pt x="0" y="9"/>
                                <a:pt x="0" y="9"/>
                              </a:cubicBezTo>
                              <a:cubicBezTo>
                                <a:pt x="0" y="10"/>
                                <a:pt x="0" y="10"/>
                                <a:pt x="0" y="11"/>
                              </a:cubicBezTo>
                              <a:cubicBezTo>
                                <a:pt x="0" y="12"/>
                                <a:pt x="1" y="13"/>
                                <a:pt x="1" y="14"/>
                              </a:cubicBezTo>
                              <a:cubicBezTo>
                                <a:pt x="1" y="15"/>
                                <a:pt x="2" y="17"/>
                                <a:pt x="3" y="18"/>
                              </a:cubicBezTo>
                              <a:cubicBezTo>
                                <a:pt x="3" y="20"/>
                                <a:pt x="4" y="21"/>
                                <a:pt x="5" y="23"/>
                              </a:cubicBezTo>
                              <a:cubicBezTo>
                                <a:pt x="7" y="25"/>
                                <a:pt x="8" y="26"/>
                                <a:pt x="10" y="28"/>
                              </a:cubicBezTo>
                              <a:cubicBezTo>
                                <a:pt x="12" y="31"/>
                                <a:pt x="14" y="33"/>
                                <a:pt x="16" y="34"/>
                              </a:cubicBezTo>
                              <a:cubicBezTo>
                                <a:pt x="18" y="35"/>
                                <a:pt x="20" y="36"/>
                                <a:pt x="21" y="37"/>
                              </a:cubicBezTo>
                              <a:cubicBezTo>
                                <a:pt x="23" y="38"/>
                                <a:pt x="24" y="38"/>
                                <a:pt x="25" y="38"/>
                              </a:cubicBezTo>
                              <a:cubicBezTo>
                                <a:pt x="26" y="39"/>
                                <a:pt x="27" y="39"/>
                                <a:pt x="28" y="39"/>
                              </a:cubicBezTo>
                              <a:cubicBezTo>
                                <a:pt x="28" y="39"/>
                                <a:pt x="28" y="39"/>
                                <a:pt x="28" y="39"/>
                              </a:cubicBezTo>
                              <a:cubicBezTo>
                                <a:pt x="28" y="39"/>
                                <a:pt x="28" y="39"/>
                                <a:pt x="28" y="39"/>
                              </a:cubicBezTo>
                              <a:cubicBezTo>
                                <a:pt x="29" y="39"/>
                                <a:pt x="29" y="38"/>
                                <a:pt x="30" y="38"/>
                              </a:cubicBezTo>
                              <a:cubicBezTo>
                                <a:pt x="30" y="38"/>
                                <a:pt x="30" y="38"/>
                                <a:pt x="30" y="38"/>
                              </a:cubicBezTo>
                              <a:cubicBezTo>
                                <a:pt x="35" y="32"/>
                                <a:pt x="35" y="32"/>
                                <a:pt x="35" y="32"/>
                              </a:cubicBezTo>
                              <a:cubicBezTo>
                                <a:pt x="36" y="32"/>
                                <a:pt x="36" y="31"/>
                                <a:pt x="36" y="31"/>
                              </a:cubicBezTo>
                              <a:cubicBezTo>
                                <a:pt x="36" y="30"/>
                                <a:pt x="36" y="30"/>
                                <a:pt x="35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6" o:spid="_x0000_s1026" o:spt="100" style="position:absolute;left:0pt;margin-left:346.9pt;margin-top:-29.3pt;height:9.55pt;width:8.75pt;z-index:251722752;mso-width-relative:page;mso-height-relative:page;" fillcolor="#000000 [3213]" filled="t" stroked="f" coordsize="36,39" o:gfxdata="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" path="m35,29c28,25,28,25,28,25c28,25,28,25,28,25c27,24,27,24,27,24c26,24,26,24,25,25c23,27,23,27,23,27c23,27,23,27,23,27c23,27,22,28,22,28c22,27,22,27,22,27c22,27,21,27,21,27c20,26,19,26,18,25c17,25,16,24,15,22c14,21,13,20,13,19c12,18,12,17,11,17c11,16,11,15,11,15c11,15,11,15,11,14c11,14,11,14,11,14c13,12,13,12,13,12c13,12,13,11,13,11c13,10,13,10,13,9c9,1,9,1,9,1c9,1,9,1,8,0c8,0,8,0,7,0c7,0,7,0,6,1c1,6,1,6,1,6c1,6,1,7,1,7c0,7,0,8,0,8c0,8,0,9,0,9c0,10,0,10,0,11c0,12,1,13,1,14c1,15,2,17,3,18c3,20,4,21,5,23c7,25,8,26,10,28c12,31,14,33,16,34c18,35,20,36,21,37c23,38,24,38,25,38c26,39,27,39,28,39c28,39,28,39,28,39c28,39,28,39,28,39c29,39,29,38,30,38c30,38,30,38,30,38c35,32,35,32,35,32c36,32,36,31,36,31c36,30,36,30,35,29xe">
                <v:path o:connectlocs="108038,90186;86430,77746;86430,77746;83343,74636;77170,77746;70996,83966;70996,83966;67909,87076;67909,83966;64822,83966;55562,77746;46302,68417;40128,59087;33954,52867;33954,46648;33954,43538;33954,43538;40128,37318;40128,34208;40128,27988;27781,3109;24694,0;21607,0;18520,3109;3086,18659;3086,21769;0,24878;0,27988;0,34208;3086,43538;9260,55977;15434,71527;30868,87076;49388,105735;64822,115065;77170,118175;86430,121285;86430,121285;86430,121285;92604,118175;92604,118175;108038,99515;111125,96406;108038,90186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4631055</wp:posOffset>
                </wp:positionH>
                <wp:positionV relativeFrom="paragraph">
                  <wp:posOffset>-250190</wp:posOffset>
                </wp:positionV>
                <wp:extent cx="1374775" cy="194310"/>
                <wp:effectExtent l="0" t="0" r="0" b="0"/>
                <wp:wrapNone/>
                <wp:docPr id="17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477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xie.zeyu20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@gmail.com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1" o:spid="_x0000_s1026" o:spt="1" style="position:absolute;left:0pt;margin-left:364.65pt;margin-top:-19.7pt;height:15.3pt;width:108.25pt;mso-wrap-style:none;z-index:251721728;mso-width-relative:page;mso-height-relative:page;" filled="f" stroked="f" coordsize="21600,21600" o:gfxdata="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FgAAAGRycy9QSwECFAAUAAAACACHTuJA/N1SktoAAAAKAQAADwAAAAAAAAABACAAAAA4&#10;AAAAZHJzL2Rvd25yZXYueG1sUEsBAhQAFAAAAAgAh07iQPDvNRjyAQAA8AMAAA4AAAAAAAAAAQAg&#10;AAAAPwEAAGRycy9lMm9Eb2MueG1sUEsFBgAAAAAGAAYAWQEAAKM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xie.zeyu20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@gmail.com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-66040</wp:posOffset>
                </wp:positionV>
                <wp:extent cx="1314450" cy="194310"/>
                <wp:effectExtent l="0" t="0" r="0" b="0"/>
                <wp:wrapNone/>
                <wp:docPr id="24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www.acanxie.com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0" o:spid="_x0000_s1026" o:spt="1" style="position:absolute;left:0pt;margin-left:364.85pt;margin-top:-5.2pt;height:15.3pt;width:103.5pt;mso-wrap-style:none;z-index:251721728;mso-width-relative:page;mso-height-relative:page;" filled="f" stroked="f" coordsize="21600,21600" o:gfxdata="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B5/3/q2QAAAAoBAAAPAAAAAAAAAAEAIAAAADgA&#10;AABkcnMvZG93bnJldi54bWxQSwECFAAUAAAACACHTuJAMbmLdPIBAADwAwAADgAAAAAAAAABACAA&#10;AAA+AQAAZHJzL2Uyb0RvYy54bWxQSwUGAAAAAAYABgBZAQAAo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www.acanxie.com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w:rPr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-811530</wp:posOffset>
                </wp:positionH>
                <wp:positionV relativeFrom="paragraph">
                  <wp:posOffset>7213600</wp:posOffset>
                </wp:positionV>
                <wp:extent cx="1662430" cy="344170"/>
                <wp:effectExtent l="0" t="0" r="0" b="0"/>
                <wp:wrapSquare wrapText="bothSides"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2430" cy="344170"/>
                          <a:chOff x="2704" y="13447"/>
                          <a:chExt cx="2618" cy="542"/>
                        </a:xfrm>
                      </wpg:grpSpPr>
                      <wps:wsp>
                        <wps:cNvPr id="39" name="Text Box 39"/>
                        <wps:cNvSpPr txBox="1"/>
                        <wps:spPr>
                          <a:xfrm>
                            <a:off x="2706" y="13447"/>
                            <a:ext cx="2617" cy="5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val="en-US" w:eastAsia="zh-Hans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val="en-US" w:eastAsia="zh-Hans"/>
                                </w:rPr>
                                <w:t>其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eastAsia="zh-Hans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val="en-US" w:eastAsia="zh-Hans"/>
                                </w:rPr>
                                <w:t>它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eastAsia="zh-Hans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val="en-US" w:eastAsia="zh-Hans"/>
                                </w:rPr>
                                <w:t>信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eastAsia="zh-Hans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color w:val="414042"/>
                                  <w:spacing w:val="30"/>
                                  <w:sz w:val="30"/>
                                  <w:lang w:val="en-US" w:eastAsia="zh-Hans"/>
                                </w:rPr>
                                <w:t>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Line 14"/>
                        <wps:cNvCnPr/>
                        <wps:spPr bwMode="auto">
                          <a:xfrm>
                            <a:off x="2704" y="13989"/>
                            <a:ext cx="850" cy="0"/>
                          </a:xfrm>
                          <a:prstGeom prst="line">
                            <a:avLst/>
                          </a:prstGeom>
                          <a:noFill/>
                          <a:ln w="11113" cap="flat">
                            <a:solidFill>
                              <a:srgbClr val="262626"/>
                            </a:solidFill>
                            <a:prstDash val="solid"/>
                            <a:miter lim="800000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3.9pt;margin-top:568pt;height:27.1pt;width:130.9pt;mso-wrap-distance-bottom:0pt;mso-wrap-distance-left:9pt;mso-wrap-distance-right:9pt;mso-wrap-distance-top:0pt;z-index:251667456;mso-width-relative:page;mso-height-relative:page;" coordorigin="2704,13447" coordsize="2618,542" o:gfxdata="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">
                <o:lock v:ext="edit" aspectratio="f"/>
                <v:shape id="Text Box 39" o:spid="_x0000_s1026" o:spt="202" type="#_x0000_t202" style="position:absolute;left:2706;top:13447;height:507;width:2617;" filled="f" stroked="f" coordsize="21600,21600" o:gfxdata="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pLPG4vwAAANsAAAAPAAAAAAAAAAEAIAAAADgAAABkcnMvZG93bnJl&#10;di54bWxQSwECFAAUAAAACACHTuJAMy8FnjsAAAA5AAAAEAAAAAAAAAABACAAAAAkAQAAZHJzL3No&#10;YXBleG1sLnhtbFBLBQYAAAAABgAGAFsBAADOAwAAAAA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left"/>
                          <w:rPr>
                            <w:rFonts w:hint="default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val="en-US" w:eastAsia="zh-Hans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val="en-US" w:eastAsia="zh-Hans"/>
                          </w:rPr>
                          <w:t>其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eastAsia="zh-Hans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val="en-US" w:eastAsia="zh-Hans"/>
                          </w:rPr>
                          <w:t>它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eastAsia="zh-Hans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val="en-US" w:eastAsia="zh-Hans"/>
                          </w:rPr>
                          <w:t>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eastAsia="zh-Hans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color w:val="414042"/>
                            <w:spacing w:val="30"/>
                            <w:sz w:val="30"/>
                            <w:lang w:val="en-US" w:eastAsia="zh-Hans"/>
                          </w:rPr>
                          <w:t>息</w:t>
                        </w:r>
                      </w:p>
                    </w:txbxContent>
                  </v:textbox>
                </v:shape>
                <v:line id="Line 14" o:spid="_x0000_s1026" o:spt="20" style="position:absolute;left:2704;top:13989;height:0;width:850;" filled="f" stroked="t" coordsize="21600,21600" o:gfxdata="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bqZ0DroAAADbAAAADwAAAAAAAAABACAAAAA4AAAAZHJzL2Rvd25yZXYueG1s&#10;UEsBAhQAFAAAAAgAh07iQDMvBZ47AAAAOQAAABAAAAAAAAAAAQAgAAAAHwEAAGRycy9zaGFwZXht&#10;bC54bWxQSwUGAAAAAAYABgBbAQAAyQMAAAAA&#10;">
                  <v:fill on="f" focussize="0,0"/>
                  <v:stroke weight="0.87503937007874pt" color="#262626" miterlimit="8" joinstyle="miter"/>
                  <v:imagedata o:title=""/>
                  <o:lock v:ext="edit" aspectratio="f"/>
                </v:line>
                <w10:wrap type="square"/>
              </v:group>
            </w:pict>
          </mc:Fallback>
        </mc:AlternateContent>
      </w:r>
      <w:r>
        <w:drawing>
          <wp:anchor distT="0" distB="0" distL="114935" distR="114935" simplePos="0" relativeHeight="251725824" behindDoc="0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8108315</wp:posOffset>
            </wp:positionV>
            <wp:extent cx="771525" cy="809625"/>
            <wp:effectExtent l="0" t="0" r="15875" b="3175"/>
            <wp:wrapNone/>
            <wp:docPr id="26" name="图片 26" descr="Image 2023-6-30 at 2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age 2023-6-30 at 22.07"/>
                    <pic:cNvPicPr>
                      <a:picLocks noChangeAspect="1"/>
                    </pic:cNvPicPr>
                  </pic:nvPicPr>
                  <pic:blipFill>
                    <a:blip r:embed="rId6"/>
                    <a:srcRect l="-960" t="27265" r="55760" b="-252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7750175</wp:posOffset>
                </wp:positionV>
                <wp:extent cx="1020445" cy="11690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1169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ind w:firstLine="360" w:firstLineChars="200"/>
                              <w:contextualSpacing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z w:val="18"/>
                                <w:szCs w:val="18"/>
                                <w:lang w:val="en-US" w:eastAsia="zh-Hans"/>
                              </w:rPr>
                              <w:t>正在学习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contextualSpacing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000000" w:themeColor="text1"/>
                                <w:spacing w:val="23"/>
                                <w:sz w:val="18"/>
                                <w:szCs w:val="24"/>
                                <w:lang w:val="en-US"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contextualSpacing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pacing w:val="11"/>
                                <w:sz w:val="15"/>
                                <w:szCs w:val="15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pacing w:val="11"/>
                                <w:sz w:val="15"/>
                                <w:szCs w:val="15"/>
                                <w:lang w:eastAsia="zh-Hans"/>
                              </w:rPr>
                              <w:t>&gt; Vue Angular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contextualSpacing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pacing w:val="11"/>
                                <w:sz w:val="15"/>
                                <w:szCs w:val="15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pacing w:val="11"/>
                                <w:sz w:val="15"/>
                                <w:szCs w:val="15"/>
                                <w:lang w:eastAsia="zh-Hans"/>
                              </w:rPr>
                              <w:t>&gt; Python3 Go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contextualSpacing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000000" w:themeColor="text1"/>
                                <w:spacing w:val="11"/>
                                <w:sz w:val="15"/>
                                <w:szCs w:val="21"/>
                                <w:lang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pacing w:val="11"/>
                                <w:sz w:val="15"/>
                                <w:szCs w:val="15"/>
                                <w:lang w:eastAsia="zh-Hans"/>
                              </w:rPr>
                              <w:t>&gt; MongoDB MySQL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88" w:lineRule="auto"/>
                              <w:ind w:leftChars="0"/>
                              <w:contextualSpacing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pacing w:val="23"/>
                                <w:sz w:val="13"/>
                                <w:szCs w:val="20"/>
                                <w:lang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000000" w:themeColor="text1"/>
                                <w:spacing w:val="23"/>
                                <w:sz w:val="13"/>
                                <w:szCs w:val="20"/>
                                <w:lang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26" o:spt="202" type="#_x0000_t202" style="position:absolute;left:0pt;margin-left:11.4pt;margin-top:610.25pt;height:92.05pt;width:80.35pt;mso-wrap-distance-bottom:0pt;mso-wrap-distance-left:9pt;mso-wrap-distance-right:9pt;mso-wrap-distance-top:0pt;z-index:251666432;mso-width-relative:page;mso-height-relative:page;" filled="f" stroked="f" coordsize="21600,21600" o:gfxdata="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JCylELZAAAADAEAAA8AAAAAAAAAAQAgAAAAOAAAAGRycy9k&#10;b3ducmV2LnhtbFBLAQIUABQAAAAIAIdO4kBoOdOsJAIAAFgEAAAOAAAAAAAAAAEAIAAAAD4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ind w:firstLine="360" w:firstLineChars="200"/>
                        <w:contextualSpacing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z w:val="18"/>
                          <w:szCs w:val="18"/>
                          <w:lang w:val="en-US" w:eastAsia="zh-Hans"/>
                        </w:rPr>
                        <w:t>正在学习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contextualSpacing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000000" w:themeColor="text1"/>
                          <w:spacing w:val="23"/>
                          <w:sz w:val="18"/>
                          <w:szCs w:val="24"/>
                          <w:lang w:val="en-US"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contextualSpacing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pacing w:val="11"/>
                          <w:sz w:val="15"/>
                          <w:szCs w:val="15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pacing w:val="11"/>
                          <w:sz w:val="15"/>
                          <w:szCs w:val="15"/>
                          <w:lang w:eastAsia="zh-Hans"/>
                        </w:rPr>
                        <w:t>&gt; Vue Angular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contextualSpacing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pacing w:val="11"/>
                          <w:sz w:val="15"/>
                          <w:szCs w:val="15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pacing w:val="11"/>
                          <w:sz w:val="15"/>
                          <w:szCs w:val="15"/>
                          <w:lang w:eastAsia="zh-Hans"/>
                        </w:rPr>
                        <w:t>&gt; Python3 Go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contextualSpacing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000000" w:themeColor="text1"/>
                          <w:spacing w:val="11"/>
                          <w:sz w:val="15"/>
                          <w:szCs w:val="21"/>
                          <w:lang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pacing w:val="11"/>
                          <w:sz w:val="15"/>
                          <w:szCs w:val="15"/>
                          <w:lang w:eastAsia="zh-Hans"/>
                        </w:rPr>
                        <w:t>&gt; MongoDB MySQL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88" w:lineRule="auto"/>
                        <w:ind w:leftChars="0"/>
                        <w:contextualSpacing/>
                        <w:textAlignment w:val="auto"/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pacing w:val="23"/>
                          <w:sz w:val="13"/>
                          <w:szCs w:val="20"/>
                          <w:lang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color w:val="000000" w:themeColor="text1"/>
                          <w:spacing w:val="23"/>
                          <w:sz w:val="13"/>
                          <w:szCs w:val="20"/>
                          <w:lang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7804150</wp:posOffset>
            </wp:positionV>
            <wp:extent cx="118745" cy="118745"/>
            <wp:effectExtent l="0" t="0" r="8255" b="8255"/>
            <wp:wrapNone/>
            <wp:docPr id="33" name="图片 33" descr="452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52591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-784225</wp:posOffset>
            </wp:positionH>
            <wp:positionV relativeFrom="paragraph">
              <wp:posOffset>7795895</wp:posOffset>
            </wp:positionV>
            <wp:extent cx="133350" cy="133350"/>
            <wp:effectExtent l="0" t="0" r="19050" b="19050"/>
            <wp:wrapNone/>
            <wp:docPr id="27" name="图片 27" descr="/Users/zeyu/Library/Containers/com.kingsoft.wpsoffice.mac/Data/tmp/photoedit2/20230630225737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/Users/zeyu/Library/Containers/com.kingsoft.wpsoffice.mac/Data/tmp/photoedit2/20230630225737/temp.pngtemp"/>
                    <pic:cNvPicPr>
                      <a:picLocks noChangeAspect="1"/>
                    </pic:cNvPicPr>
                  </pic:nvPicPr>
                  <pic:blipFill>
                    <a:blip r:embed="rId9">
                      <a:lum contrast="7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7774940</wp:posOffset>
                </wp:positionV>
                <wp:extent cx="1020445" cy="20510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44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contextualSpacing/>
                              <w:rPr>
                                <w:rFonts w:hint="default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  <w:t>Zeyu-Xie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26" o:spt="202" type="#_x0000_t202" style="position:absolute;left:0pt;margin-left:-43.15pt;margin-top:612.2pt;height:16.15pt;width:80.35pt;mso-wrap-distance-bottom:0pt;mso-wrap-distance-left:9pt;mso-wrap-distance-right:9pt;mso-wrap-distance-top:0pt;z-index:251665408;mso-width-relative:page;mso-height-relative:page;" filled="f" stroked="f" coordsize="21600,21600" o:gfxdata="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DC8A8+2gAAAAwBAAAPAAAAAAAAAAEAIAAAADgAAABkcnMvZG93&#10;bnJldi54bWxQSwECFAAUAAAACACHTuJAwS3SLCECAABXBAAADgAAAAAAAAABACAAAAA/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40" w:lineRule="exact"/>
                        <w:contextualSpacing/>
                        <w:rPr>
                          <w:rFonts w:hint="default" w:ascii="微软雅黑" w:hAnsi="微软雅黑" w:eastAsia="微软雅黑" w:cs="微软雅黑"/>
                          <w:color w:val="41404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z w:val="18"/>
                          <w:szCs w:val="18"/>
                          <w:lang w:eastAsia="zh-CN"/>
                        </w:rPr>
                        <w:t>Zeyu-Xie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-803910</wp:posOffset>
                </wp:positionH>
                <wp:positionV relativeFrom="paragraph">
                  <wp:posOffset>5809615</wp:posOffset>
                </wp:positionV>
                <wp:extent cx="1847850" cy="303530"/>
                <wp:effectExtent l="0" t="0" r="0" b="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pacing w:val="28"/>
                                <w:sz w:val="22"/>
                                <w:szCs w:val="2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pacing w:val="28"/>
                                <w:sz w:val="18"/>
                                <w:szCs w:val="18"/>
                                <w:lang w:val="en-US"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北京市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pacing w:val="28"/>
                                <w:sz w:val="18"/>
                                <w:szCs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pacing w:val="28"/>
                                <w:sz w:val="18"/>
                                <w:szCs w:val="18"/>
                                <w:lang w:val="en-US"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海淀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pacing w:val="28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区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88" w:lineRule="auto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pacing w:val="28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pacing w:val="28"/>
                                <w:sz w:val="18"/>
                                <w:szCs w:val="18"/>
                                <w:lang w:val="en-US" w:eastAsia="zh-Han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清华大学学生公寓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8" o:spid="_x0000_s1026" o:spt="1" style="position:absolute;left:0pt;margin-left:-63.3pt;margin-top:457.45pt;height:23.9pt;width:145.5pt;z-index:251717632;mso-width-relative:page;mso-height-relative:page;" filled="f" stroked="f" coordsize="21600,21600" o:gfxdata="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C5FBWt2wAAAAwBAAAPAAAAAAAAAAEAIAAA&#10;ADgAAABkcnMvZG93bnJldi54bWxQSwECFAAUAAAACACHTuJAPh0L4PMBAADzAwAADgAAAAAAAAAB&#10;ACAAAABAAQAAZHJzL2Uyb0RvYy54bWxQSwUGAAAAAAYABgBZAQAAp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pacing w:val="28"/>
                          <w:sz w:val="22"/>
                          <w:szCs w:val="2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pacing w:val="28"/>
                          <w:sz w:val="18"/>
                          <w:szCs w:val="18"/>
                          <w:lang w:val="en-US"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北京市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pacing w:val="28"/>
                          <w:sz w:val="18"/>
                          <w:szCs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,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pacing w:val="28"/>
                          <w:sz w:val="18"/>
                          <w:szCs w:val="18"/>
                          <w:lang w:val="en-US"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海淀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pacing w:val="28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区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88" w:lineRule="auto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pacing w:val="28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pacing w:val="28"/>
                          <w:sz w:val="18"/>
                          <w:szCs w:val="18"/>
                          <w:lang w:val="en-US" w:eastAsia="zh-Han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清华大学学生公寓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-803910</wp:posOffset>
                </wp:positionH>
                <wp:positionV relativeFrom="paragraph">
                  <wp:posOffset>6370955</wp:posOffset>
                </wp:positionV>
                <wp:extent cx="1975485" cy="628650"/>
                <wp:effectExtent l="0" t="0" r="0" b="635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5485" cy="628650"/>
                          <a:chOff x="2716" y="12054"/>
                          <a:chExt cx="3111" cy="990"/>
                        </a:xfrm>
                      </wpg:grpSpPr>
                      <wps:wsp>
                        <wps:cNvPr id="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3085" y="12738"/>
                            <a:ext cx="1579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微软雅黑" w:hAnsi="微软雅黑" w:eastAsia="微软雅黑" w:cs="微软雅黑"/>
                                  <w:color w:val="000000" w:themeColor="text1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www.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acanxie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.com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9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3081" y="12382"/>
                            <a:ext cx="2746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微软雅黑" w:hAnsi="微软雅黑" w:eastAsia="微软雅黑" w:cs="微软雅黑"/>
                                  <w:color w:val="000000" w:themeColor="text1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xie-zy20@mails.tsinghua.edu.cn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03" name="Freeform 106"/>
                        <wps:cNvSpPr/>
                        <wps:spPr bwMode="auto">
                          <a:xfrm>
                            <a:off x="2726" y="12124"/>
                            <a:ext cx="175" cy="191"/>
                          </a:xfrm>
                          <a:custGeom>
                            <a:avLst/>
                            <a:gdLst>
                              <a:gd name="T0" fmla="*/ 35 w 36"/>
                              <a:gd name="T1" fmla="*/ 29 h 39"/>
                              <a:gd name="T2" fmla="*/ 28 w 36"/>
                              <a:gd name="T3" fmla="*/ 25 h 39"/>
                              <a:gd name="T4" fmla="*/ 28 w 36"/>
                              <a:gd name="T5" fmla="*/ 25 h 39"/>
                              <a:gd name="T6" fmla="*/ 27 w 36"/>
                              <a:gd name="T7" fmla="*/ 24 h 39"/>
                              <a:gd name="T8" fmla="*/ 25 w 36"/>
                              <a:gd name="T9" fmla="*/ 25 h 39"/>
                              <a:gd name="T10" fmla="*/ 23 w 36"/>
                              <a:gd name="T11" fmla="*/ 27 h 39"/>
                              <a:gd name="T12" fmla="*/ 23 w 36"/>
                              <a:gd name="T13" fmla="*/ 27 h 39"/>
                              <a:gd name="T14" fmla="*/ 22 w 36"/>
                              <a:gd name="T15" fmla="*/ 28 h 39"/>
                              <a:gd name="T16" fmla="*/ 22 w 36"/>
                              <a:gd name="T17" fmla="*/ 27 h 39"/>
                              <a:gd name="T18" fmla="*/ 21 w 36"/>
                              <a:gd name="T19" fmla="*/ 27 h 39"/>
                              <a:gd name="T20" fmla="*/ 18 w 36"/>
                              <a:gd name="T21" fmla="*/ 25 h 39"/>
                              <a:gd name="T22" fmla="*/ 15 w 36"/>
                              <a:gd name="T23" fmla="*/ 22 h 39"/>
                              <a:gd name="T24" fmla="*/ 13 w 36"/>
                              <a:gd name="T25" fmla="*/ 19 h 39"/>
                              <a:gd name="T26" fmla="*/ 11 w 36"/>
                              <a:gd name="T27" fmla="*/ 17 h 39"/>
                              <a:gd name="T28" fmla="*/ 11 w 36"/>
                              <a:gd name="T29" fmla="*/ 15 h 39"/>
                              <a:gd name="T30" fmla="*/ 11 w 36"/>
                              <a:gd name="T31" fmla="*/ 14 h 39"/>
                              <a:gd name="T32" fmla="*/ 11 w 36"/>
                              <a:gd name="T33" fmla="*/ 14 h 39"/>
                              <a:gd name="T34" fmla="*/ 13 w 36"/>
                              <a:gd name="T35" fmla="*/ 12 h 39"/>
                              <a:gd name="T36" fmla="*/ 13 w 36"/>
                              <a:gd name="T37" fmla="*/ 11 h 39"/>
                              <a:gd name="T38" fmla="*/ 13 w 36"/>
                              <a:gd name="T39" fmla="*/ 9 h 39"/>
                              <a:gd name="T40" fmla="*/ 9 w 36"/>
                              <a:gd name="T41" fmla="*/ 1 h 39"/>
                              <a:gd name="T42" fmla="*/ 8 w 36"/>
                              <a:gd name="T43" fmla="*/ 0 h 39"/>
                              <a:gd name="T44" fmla="*/ 7 w 36"/>
                              <a:gd name="T45" fmla="*/ 0 h 39"/>
                              <a:gd name="T46" fmla="*/ 6 w 36"/>
                              <a:gd name="T47" fmla="*/ 1 h 39"/>
                              <a:gd name="T48" fmla="*/ 1 w 36"/>
                              <a:gd name="T49" fmla="*/ 6 h 39"/>
                              <a:gd name="T50" fmla="*/ 1 w 36"/>
                              <a:gd name="T51" fmla="*/ 7 h 39"/>
                              <a:gd name="T52" fmla="*/ 0 w 36"/>
                              <a:gd name="T53" fmla="*/ 8 h 39"/>
                              <a:gd name="T54" fmla="*/ 0 w 36"/>
                              <a:gd name="T55" fmla="*/ 9 h 39"/>
                              <a:gd name="T56" fmla="*/ 0 w 36"/>
                              <a:gd name="T57" fmla="*/ 11 h 39"/>
                              <a:gd name="T58" fmla="*/ 1 w 36"/>
                              <a:gd name="T59" fmla="*/ 14 h 39"/>
                              <a:gd name="T60" fmla="*/ 3 w 36"/>
                              <a:gd name="T61" fmla="*/ 18 h 39"/>
                              <a:gd name="T62" fmla="*/ 5 w 36"/>
                              <a:gd name="T63" fmla="*/ 23 h 39"/>
                              <a:gd name="T64" fmla="*/ 10 w 36"/>
                              <a:gd name="T65" fmla="*/ 28 h 39"/>
                              <a:gd name="T66" fmla="*/ 16 w 36"/>
                              <a:gd name="T67" fmla="*/ 34 h 39"/>
                              <a:gd name="T68" fmla="*/ 21 w 36"/>
                              <a:gd name="T69" fmla="*/ 37 h 39"/>
                              <a:gd name="T70" fmla="*/ 25 w 36"/>
                              <a:gd name="T71" fmla="*/ 38 h 39"/>
                              <a:gd name="T72" fmla="*/ 28 w 36"/>
                              <a:gd name="T73" fmla="*/ 39 h 39"/>
                              <a:gd name="T74" fmla="*/ 28 w 36"/>
                              <a:gd name="T75" fmla="*/ 39 h 39"/>
                              <a:gd name="T76" fmla="*/ 28 w 36"/>
                              <a:gd name="T77" fmla="*/ 39 h 39"/>
                              <a:gd name="T78" fmla="*/ 30 w 36"/>
                              <a:gd name="T79" fmla="*/ 38 h 39"/>
                              <a:gd name="T80" fmla="*/ 30 w 36"/>
                              <a:gd name="T81" fmla="*/ 38 h 39"/>
                              <a:gd name="T82" fmla="*/ 35 w 36"/>
                              <a:gd name="T83" fmla="*/ 32 h 39"/>
                              <a:gd name="T84" fmla="*/ 36 w 36"/>
                              <a:gd name="T85" fmla="*/ 31 h 39"/>
                              <a:gd name="T86" fmla="*/ 35 w 36"/>
                              <a:gd name="T87" fmla="*/ 29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36" h="39">
                                <a:moveTo>
                                  <a:pt x="35" y="29"/>
                                </a:moveTo>
                                <a:cubicBezTo>
                                  <a:pt x="28" y="25"/>
                                  <a:pt x="28" y="25"/>
                                  <a:pt x="28" y="25"/>
                                </a:cubicBezTo>
                                <a:cubicBezTo>
                                  <a:pt x="28" y="25"/>
                                  <a:pt x="28" y="25"/>
                                  <a:pt x="28" y="25"/>
                                </a:cubicBezTo>
                                <a:cubicBezTo>
                                  <a:pt x="27" y="24"/>
                                  <a:pt x="27" y="24"/>
                                  <a:pt x="27" y="24"/>
                                </a:cubicBezTo>
                                <a:cubicBezTo>
                                  <a:pt x="26" y="24"/>
                                  <a:pt x="26" y="24"/>
                                  <a:pt x="25" y="25"/>
                                </a:cubicBezTo>
                                <a:cubicBezTo>
                                  <a:pt x="23" y="27"/>
                                  <a:pt x="23" y="27"/>
                                  <a:pt x="23" y="27"/>
                                </a:cubicBezTo>
                                <a:cubicBezTo>
                                  <a:pt x="23" y="27"/>
                                  <a:pt x="23" y="27"/>
                                  <a:pt x="23" y="27"/>
                                </a:cubicBezTo>
                                <a:cubicBezTo>
                                  <a:pt x="23" y="27"/>
                                  <a:pt x="22" y="28"/>
                                  <a:pt x="22" y="28"/>
                                </a:cubicBezTo>
                                <a:cubicBezTo>
                                  <a:pt x="22" y="27"/>
                                  <a:pt x="22" y="27"/>
                                  <a:pt x="22" y="27"/>
                                </a:cubicBezTo>
                                <a:cubicBezTo>
                                  <a:pt x="22" y="27"/>
                                  <a:pt x="21" y="27"/>
                                  <a:pt x="21" y="27"/>
                                </a:cubicBezTo>
                                <a:cubicBezTo>
                                  <a:pt x="20" y="26"/>
                                  <a:pt x="19" y="26"/>
                                  <a:pt x="18" y="25"/>
                                </a:cubicBezTo>
                                <a:cubicBezTo>
                                  <a:pt x="17" y="25"/>
                                  <a:pt x="16" y="24"/>
                                  <a:pt x="15" y="22"/>
                                </a:cubicBezTo>
                                <a:cubicBezTo>
                                  <a:pt x="14" y="21"/>
                                  <a:pt x="13" y="20"/>
                                  <a:pt x="13" y="19"/>
                                </a:cubicBezTo>
                                <a:cubicBezTo>
                                  <a:pt x="12" y="18"/>
                                  <a:pt x="12" y="17"/>
                                  <a:pt x="11" y="17"/>
                                </a:cubicBezTo>
                                <a:cubicBezTo>
                                  <a:pt x="11" y="16"/>
                                  <a:pt x="11" y="15"/>
                                  <a:pt x="11" y="15"/>
                                </a:cubicBezTo>
                                <a:cubicBezTo>
                                  <a:pt x="11" y="15"/>
                                  <a:pt x="11" y="15"/>
                                  <a:pt x="11" y="14"/>
                                </a:cubicBezTo>
                                <a:cubicBezTo>
                                  <a:pt x="11" y="14"/>
                                  <a:pt x="11" y="14"/>
                                  <a:pt x="11" y="14"/>
                                </a:cubicBezTo>
                                <a:cubicBezTo>
                                  <a:pt x="13" y="12"/>
                                  <a:pt x="13" y="12"/>
                                  <a:pt x="13" y="12"/>
                                </a:cubicBezTo>
                                <a:cubicBezTo>
                                  <a:pt x="13" y="12"/>
                                  <a:pt x="13" y="11"/>
                                  <a:pt x="13" y="11"/>
                                </a:cubicBezTo>
                                <a:cubicBezTo>
                                  <a:pt x="13" y="10"/>
                                  <a:pt x="13" y="10"/>
                                  <a:pt x="13" y="9"/>
                                </a:cubicBezTo>
                                <a:cubicBezTo>
                                  <a:pt x="9" y="1"/>
                                  <a:pt x="9" y="1"/>
                                  <a:pt x="9" y="1"/>
                                </a:cubicBezTo>
                                <a:cubicBezTo>
                                  <a:pt x="9" y="1"/>
                                  <a:pt x="9" y="1"/>
                                  <a:pt x="8" y="0"/>
                                </a:cubicBezTo>
                                <a:cubicBezTo>
                                  <a:pt x="8" y="0"/>
                                  <a:pt x="8" y="0"/>
                                  <a:pt x="7" y="0"/>
                                </a:cubicBezTo>
                                <a:cubicBezTo>
                                  <a:pt x="7" y="0"/>
                                  <a:pt x="7" y="0"/>
                                  <a:pt x="6" y="1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7"/>
                                  <a:pt x="1" y="7"/>
                                </a:cubicBezTo>
                                <a:cubicBezTo>
                                  <a:pt x="0" y="7"/>
                                  <a:pt x="0" y="8"/>
                                  <a:pt x="0" y="8"/>
                                </a:cubicBezTo>
                                <a:cubicBezTo>
                                  <a:pt x="0" y="8"/>
                                  <a:pt x="0" y="9"/>
                                  <a:pt x="0" y="9"/>
                                </a:cubicBezTo>
                                <a:cubicBezTo>
                                  <a:pt x="0" y="10"/>
                                  <a:pt x="0" y="10"/>
                                  <a:pt x="0" y="11"/>
                                </a:cubicBezTo>
                                <a:cubicBezTo>
                                  <a:pt x="0" y="12"/>
                                  <a:pt x="1" y="13"/>
                                  <a:pt x="1" y="14"/>
                                </a:cubicBezTo>
                                <a:cubicBezTo>
                                  <a:pt x="1" y="15"/>
                                  <a:pt x="2" y="17"/>
                                  <a:pt x="3" y="18"/>
                                </a:cubicBezTo>
                                <a:cubicBezTo>
                                  <a:pt x="3" y="20"/>
                                  <a:pt x="4" y="21"/>
                                  <a:pt x="5" y="23"/>
                                </a:cubicBezTo>
                                <a:cubicBezTo>
                                  <a:pt x="7" y="25"/>
                                  <a:pt x="8" y="26"/>
                                  <a:pt x="10" y="28"/>
                                </a:cubicBezTo>
                                <a:cubicBezTo>
                                  <a:pt x="12" y="31"/>
                                  <a:pt x="14" y="33"/>
                                  <a:pt x="16" y="34"/>
                                </a:cubicBezTo>
                                <a:cubicBezTo>
                                  <a:pt x="18" y="35"/>
                                  <a:pt x="20" y="36"/>
                                  <a:pt x="21" y="37"/>
                                </a:cubicBezTo>
                                <a:cubicBezTo>
                                  <a:pt x="23" y="38"/>
                                  <a:pt x="24" y="38"/>
                                  <a:pt x="25" y="38"/>
                                </a:cubicBezTo>
                                <a:cubicBezTo>
                                  <a:pt x="26" y="39"/>
                                  <a:pt x="27" y="39"/>
                                  <a:pt x="28" y="39"/>
                                </a:cubicBezTo>
                                <a:cubicBezTo>
                                  <a:pt x="28" y="39"/>
                                  <a:pt x="28" y="39"/>
                                  <a:pt x="28" y="39"/>
                                </a:cubicBezTo>
                                <a:cubicBezTo>
                                  <a:pt x="28" y="39"/>
                                  <a:pt x="28" y="39"/>
                                  <a:pt x="28" y="39"/>
                                </a:cubicBezTo>
                                <a:cubicBezTo>
                                  <a:pt x="29" y="39"/>
                                  <a:pt x="29" y="38"/>
                                  <a:pt x="30" y="38"/>
                                </a:cubicBezTo>
                                <a:cubicBezTo>
                                  <a:pt x="30" y="38"/>
                                  <a:pt x="30" y="38"/>
                                  <a:pt x="30" y="38"/>
                                </a:cubicBezTo>
                                <a:cubicBezTo>
                                  <a:pt x="35" y="32"/>
                                  <a:pt x="35" y="32"/>
                                  <a:pt x="35" y="32"/>
                                </a:cubicBezTo>
                                <a:cubicBezTo>
                                  <a:pt x="36" y="32"/>
                                  <a:pt x="36" y="31"/>
                                  <a:pt x="36" y="31"/>
                                </a:cubicBezTo>
                                <a:cubicBezTo>
                                  <a:pt x="36" y="30"/>
                                  <a:pt x="36" y="30"/>
                                  <a:pt x="35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5"/>
                        <wps:cNvSpPr>
                          <a:spLocks noEditPoints="1"/>
                        </wps:cNvSpPr>
                        <wps:spPr bwMode="auto">
                          <a:xfrm>
                            <a:off x="2721" y="12489"/>
                            <a:ext cx="185" cy="142"/>
                          </a:xfrm>
                          <a:custGeom>
                            <a:avLst/>
                            <a:gdLst>
                              <a:gd name="T0" fmla="*/ 175 w 185"/>
                              <a:gd name="T1" fmla="*/ 0 h 142"/>
                              <a:gd name="T2" fmla="*/ 10 w 185"/>
                              <a:gd name="T3" fmla="*/ 0 h 142"/>
                              <a:gd name="T4" fmla="*/ 92 w 185"/>
                              <a:gd name="T5" fmla="*/ 93 h 142"/>
                              <a:gd name="T6" fmla="*/ 175 w 185"/>
                              <a:gd name="T7" fmla="*/ 0 h 142"/>
                              <a:gd name="T8" fmla="*/ 0 w 185"/>
                              <a:gd name="T9" fmla="*/ 10 h 142"/>
                              <a:gd name="T10" fmla="*/ 0 w 185"/>
                              <a:gd name="T11" fmla="*/ 137 h 142"/>
                              <a:gd name="T12" fmla="*/ 58 w 185"/>
                              <a:gd name="T13" fmla="*/ 74 h 142"/>
                              <a:gd name="T14" fmla="*/ 0 w 185"/>
                              <a:gd name="T15" fmla="*/ 10 h 142"/>
                              <a:gd name="T16" fmla="*/ 92 w 185"/>
                              <a:gd name="T17" fmla="*/ 108 h 142"/>
                              <a:gd name="T18" fmla="*/ 68 w 185"/>
                              <a:gd name="T19" fmla="*/ 83 h 142"/>
                              <a:gd name="T20" fmla="*/ 10 w 185"/>
                              <a:gd name="T21" fmla="*/ 142 h 142"/>
                              <a:gd name="T22" fmla="*/ 175 w 185"/>
                              <a:gd name="T23" fmla="*/ 142 h 142"/>
                              <a:gd name="T24" fmla="*/ 117 w 185"/>
                              <a:gd name="T25" fmla="*/ 83 h 142"/>
                              <a:gd name="T26" fmla="*/ 92 w 185"/>
                              <a:gd name="T27" fmla="*/ 108 h 142"/>
                              <a:gd name="T28" fmla="*/ 126 w 185"/>
                              <a:gd name="T29" fmla="*/ 74 h 142"/>
                              <a:gd name="T30" fmla="*/ 185 w 185"/>
                              <a:gd name="T31" fmla="*/ 137 h 142"/>
                              <a:gd name="T32" fmla="*/ 185 w 185"/>
                              <a:gd name="T33" fmla="*/ 10 h 142"/>
                              <a:gd name="T34" fmla="*/ 126 w 185"/>
                              <a:gd name="T35" fmla="*/ 74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5" h="142">
                                <a:moveTo>
                                  <a:pt x="175" y="0"/>
                                </a:moveTo>
                                <a:lnTo>
                                  <a:pt x="10" y="0"/>
                                </a:lnTo>
                                <a:lnTo>
                                  <a:pt x="92" y="93"/>
                                </a:lnTo>
                                <a:lnTo>
                                  <a:pt x="175" y="0"/>
                                </a:lnTo>
                                <a:close/>
                                <a:moveTo>
                                  <a:pt x="0" y="10"/>
                                </a:moveTo>
                                <a:lnTo>
                                  <a:pt x="0" y="137"/>
                                </a:lnTo>
                                <a:lnTo>
                                  <a:pt x="58" y="74"/>
                                </a:lnTo>
                                <a:lnTo>
                                  <a:pt x="0" y="10"/>
                                </a:lnTo>
                                <a:close/>
                                <a:moveTo>
                                  <a:pt x="92" y="108"/>
                                </a:moveTo>
                                <a:lnTo>
                                  <a:pt x="68" y="83"/>
                                </a:lnTo>
                                <a:lnTo>
                                  <a:pt x="10" y="142"/>
                                </a:lnTo>
                                <a:lnTo>
                                  <a:pt x="175" y="142"/>
                                </a:lnTo>
                                <a:lnTo>
                                  <a:pt x="117" y="83"/>
                                </a:lnTo>
                                <a:lnTo>
                                  <a:pt x="92" y="108"/>
                                </a:lnTo>
                                <a:close/>
                                <a:moveTo>
                                  <a:pt x="126" y="74"/>
                                </a:moveTo>
                                <a:lnTo>
                                  <a:pt x="185" y="137"/>
                                </a:lnTo>
                                <a:lnTo>
                                  <a:pt x="185" y="10"/>
                                </a:lnTo>
                                <a:lnTo>
                                  <a:pt x="126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4"/>
                        <wps:cNvSpPr>
                          <a:spLocks noEditPoints="1"/>
                        </wps:cNvSpPr>
                        <wps:spPr bwMode="auto">
                          <a:xfrm>
                            <a:off x="2716" y="12805"/>
                            <a:ext cx="190" cy="211"/>
                          </a:xfrm>
                          <a:custGeom>
                            <a:avLst/>
                            <a:gdLst>
                              <a:gd name="T0" fmla="*/ 21 w 39"/>
                              <a:gd name="T1" fmla="*/ 0 h 43"/>
                              <a:gd name="T2" fmla="*/ 20 w 39"/>
                              <a:gd name="T3" fmla="*/ 0 h 43"/>
                              <a:gd name="T4" fmla="*/ 18 w 39"/>
                              <a:gd name="T5" fmla="*/ 0 h 43"/>
                              <a:gd name="T6" fmla="*/ 0 w 39"/>
                              <a:gd name="T7" fmla="*/ 20 h 43"/>
                              <a:gd name="T8" fmla="*/ 0 w 39"/>
                              <a:gd name="T9" fmla="*/ 23 h 43"/>
                              <a:gd name="T10" fmla="*/ 18 w 39"/>
                              <a:gd name="T11" fmla="*/ 43 h 43"/>
                              <a:gd name="T12" fmla="*/ 20 w 39"/>
                              <a:gd name="T13" fmla="*/ 43 h 43"/>
                              <a:gd name="T14" fmla="*/ 21 w 39"/>
                              <a:gd name="T15" fmla="*/ 43 h 43"/>
                              <a:gd name="T16" fmla="*/ 39 w 39"/>
                              <a:gd name="T17" fmla="*/ 23 h 43"/>
                              <a:gd name="T18" fmla="*/ 39 w 39"/>
                              <a:gd name="T19" fmla="*/ 20 h 43"/>
                              <a:gd name="T20" fmla="*/ 9 w 39"/>
                              <a:gd name="T21" fmla="*/ 12 h 43"/>
                              <a:gd name="T22" fmla="*/ 12 w 39"/>
                              <a:gd name="T23" fmla="*/ 5 h 43"/>
                              <a:gd name="T24" fmla="*/ 9 w 39"/>
                              <a:gd name="T25" fmla="*/ 15 h 43"/>
                              <a:gd name="T26" fmla="*/ 3 w 39"/>
                              <a:gd name="T27" fmla="*/ 20 h 43"/>
                              <a:gd name="T28" fmla="*/ 3 w 39"/>
                              <a:gd name="T29" fmla="*/ 23 h 43"/>
                              <a:gd name="T30" fmla="*/ 9 w 39"/>
                              <a:gd name="T31" fmla="*/ 29 h 43"/>
                              <a:gd name="T32" fmla="*/ 3 w 39"/>
                              <a:gd name="T33" fmla="*/ 23 h 43"/>
                              <a:gd name="T34" fmla="*/ 9 w 39"/>
                              <a:gd name="T35" fmla="*/ 31 h 43"/>
                              <a:gd name="T36" fmla="*/ 5 w 39"/>
                              <a:gd name="T37" fmla="*/ 31 h 43"/>
                              <a:gd name="T38" fmla="*/ 12 w 39"/>
                              <a:gd name="T39" fmla="*/ 31 h 43"/>
                              <a:gd name="T40" fmla="*/ 18 w 39"/>
                              <a:gd name="T41" fmla="*/ 40 h 43"/>
                              <a:gd name="T42" fmla="*/ 11 w 39"/>
                              <a:gd name="T43" fmla="*/ 29 h 43"/>
                              <a:gd name="T44" fmla="*/ 18 w 39"/>
                              <a:gd name="T45" fmla="*/ 23 h 43"/>
                              <a:gd name="T46" fmla="*/ 18 w 39"/>
                              <a:gd name="T47" fmla="*/ 20 h 43"/>
                              <a:gd name="T48" fmla="*/ 11 w 39"/>
                              <a:gd name="T49" fmla="*/ 15 h 43"/>
                              <a:gd name="T50" fmla="*/ 18 w 39"/>
                              <a:gd name="T51" fmla="*/ 20 h 43"/>
                              <a:gd name="T52" fmla="*/ 12 w 39"/>
                              <a:gd name="T53" fmla="*/ 12 h 43"/>
                              <a:gd name="T54" fmla="*/ 18 w 39"/>
                              <a:gd name="T55" fmla="*/ 12 h 43"/>
                              <a:gd name="T56" fmla="*/ 30 w 39"/>
                              <a:gd name="T57" fmla="*/ 12 h 43"/>
                              <a:gd name="T58" fmla="*/ 34 w 39"/>
                              <a:gd name="T59" fmla="*/ 12 h 43"/>
                              <a:gd name="T60" fmla="*/ 27 w 39"/>
                              <a:gd name="T61" fmla="*/ 12 h 43"/>
                              <a:gd name="T62" fmla="*/ 21 w 39"/>
                              <a:gd name="T63" fmla="*/ 3 h 43"/>
                              <a:gd name="T64" fmla="*/ 28 w 39"/>
                              <a:gd name="T65" fmla="*/ 15 h 43"/>
                              <a:gd name="T66" fmla="*/ 21 w 39"/>
                              <a:gd name="T67" fmla="*/ 20 h 43"/>
                              <a:gd name="T68" fmla="*/ 21 w 39"/>
                              <a:gd name="T69" fmla="*/ 23 h 43"/>
                              <a:gd name="T70" fmla="*/ 28 w 39"/>
                              <a:gd name="T71" fmla="*/ 29 h 43"/>
                              <a:gd name="T72" fmla="*/ 21 w 39"/>
                              <a:gd name="T73" fmla="*/ 23 h 43"/>
                              <a:gd name="T74" fmla="*/ 21 w 39"/>
                              <a:gd name="T75" fmla="*/ 31 h 43"/>
                              <a:gd name="T76" fmla="*/ 21 w 39"/>
                              <a:gd name="T77" fmla="*/ 40 h 43"/>
                              <a:gd name="T78" fmla="*/ 30 w 39"/>
                              <a:gd name="T79" fmla="*/ 31 h 43"/>
                              <a:gd name="T80" fmla="*/ 27 w 39"/>
                              <a:gd name="T81" fmla="*/ 38 h 43"/>
                              <a:gd name="T82" fmla="*/ 31 w 39"/>
                              <a:gd name="T83" fmla="*/ 29 h 43"/>
                              <a:gd name="T84" fmla="*/ 37 w 39"/>
                              <a:gd name="T85" fmla="*/ 23 h 43"/>
                              <a:gd name="T86" fmla="*/ 31 w 39"/>
                              <a:gd name="T87" fmla="*/ 20 h 43"/>
                              <a:gd name="T88" fmla="*/ 35 w 39"/>
                              <a:gd name="T89" fmla="*/ 15 h 43"/>
                              <a:gd name="T90" fmla="*/ 31 w 39"/>
                              <a:gd name="T91" fmla="*/ 20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39" h="43">
                                <a:moveTo>
                                  <a:pt x="39" y="20"/>
                                </a:moveTo>
                                <a:cubicBezTo>
                                  <a:pt x="39" y="10"/>
                                  <a:pt x="31" y="1"/>
                                  <a:pt x="21" y="0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0" y="0"/>
                                  <a:pt x="20" y="0"/>
                                  <a:pt x="20" y="0"/>
                                </a:cubicBezTo>
                                <a:cubicBezTo>
                                  <a:pt x="18" y="0"/>
                                  <a:pt x="18" y="0"/>
                                  <a:pt x="18" y="0"/>
                                </a:cubicBezTo>
                                <a:cubicBezTo>
                                  <a:pt x="18" y="0"/>
                                  <a:pt x="18" y="0"/>
                                  <a:pt x="18" y="0"/>
                                </a:cubicBezTo>
                                <a:cubicBezTo>
                                  <a:pt x="9" y="1"/>
                                  <a:pt x="1" y="10"/>
                                  <a:pt x="0" y="20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1" y="34"/>
                                  <a:pt x="9" y="42"/>
                                  <a:pt x="18" y="43"/>
                                </a:cubicBezTo>
                                <a:cubicBezTo>
                                  <a:pt x="18" y="43"/>
                                  <a:pt x="18" y="43"/>
                                  <a:pt x="18" y="43"/>
                                </a:cubicBezTo>
                                <a:cubicBezTo>
                                  <a:pt x="20" y="43"/>
                                  <a:pt x="20" y="43"/>
                                  <a:pt x="20" y="43"/>
                                </a:cubicBezTo>
                                <a:cubicBezTo>
                                  <a:pt x="21" y="43"/>
                                  <a:pt x="21" y="43"/>
                                  <a:pt x="21" y="43"/>
                                </a:cubicBezTo>
                                <a:cubicBezTo>
                                  <a:pt x="21" y="43"/>
                                  <a:pt x="21" y="43"/>
                                  <a:pt x="21" y="43"/>
                                </a:cubicBezTo>
                                <a:cubicBezTo>
                                  <a:pt x="31" y="42"/>
                                  <a:pt x="39" y="34"/>
                                  <a:pt x="39" y="23"/>
                                </a:cubicBezTo>
                                <a:cubicBezTo>
                                  <a:pt x="39" y="23"/>
                                  <a:pt x="39" y="23"/>
                                  <a:pt x="39" y="23"/>
                                </a:cubicBezTo>
                                <a:cubicBezTo>
                                  <a:pt x="39" y="22"/>
                                  <a:pt x="39" y="22"/>
                                  <a:pt x="39" y="22"/>
                                </a:cubicBezTo>
                                <a:cubicBezTo>
                                  <a:pt x="39" y="20"/>
                                  <a:pt x="39" y="20"/>
                                  <a:pt x="39" y="20"/>
                                </a:cubicBezTo>
                                <a:close/>
                                <a:moveTo>
                                  <a:pt x="12" y="5"/>
                                </a:moveTo>
                                <a:cubicBezTo>
                                  <a:pt x="11" y="7"/>
                                  <a:pt x="10" y="9"/>
                                  <a:pt x="9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cubicBezTo>
                                  <a:pt x="7" y="9"/>
                                  <a:pt x="9" y="7"/>
                                  <a:pt x="12" y="5"/>
                                </a:cubicBezTo>
                                <a:close/>
                                <a:moveTo>
                                  <a:pt x="4" y="15"/>
                                </a:move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8" y="16"/>
                                  <a:pt x="8" y="18"/>
                                  <a:pt x="8" y="20"/>
                                </a:cubicBezTo>
                                <a:cubicBezTo>
                                  <a:pt x="3" y="20"/>
                                  <a:pt x="3" y="20"/>
                                  <a:pt x="3" y="20"/>
                                </a:cubicBezTo>
                                <a:cubicBezTo>
                                  <a:pt x="3" y="18"/>
                                  <a:pt x="3" y="16"/>
                                  <a:pt x="4" y="15"/>
                                </a:cubicBezTo>
                                <a:close/>
                                <a:moveTo>
                                  <a:pt x="3" y="23"/>
                                </a:moveTo>
                                <a:cubicBezTo>
                                  <a:pt x="8" y="23"/>
                                  <a:pt x="8" y="23"/>
                                  <a:pt x="8" y="23"/>
                                </a:cubicBezTo>
                                <a:cubicBezTo>
                                  <a:pt x="8" y="25"/>
                                  <a:pt x="8" y="27"/>
                                  <a:pt x="9" y="29"/>
                                </a:cubicBezTo>
                                <a:cubicBezTo>
                                  <a:pt x="4" y="29"/>
                                  <a:pt x="4" y="29"/>
                                  <a:pt x="4" y="29"/>
                                </a:cubicBezTo>
                                <a:cubicBezTo>
                                  <a:pt x="3" y="27"/>
                                  <a:pt x="3" y="25"/>
                                  <a:pt x="3" y="23"/>
                                </a:cubicBezTo>
                                <a:close/>
                                <a:moveTo>
                                  <a:pt x="5" y="31"/>
                                </a:moveTo>
                                <a:cubicBezTo>
                                  <a:pt x="9" y="31"/>
                                  <a:pt x="9" y="31"/>
                                  <a:pt x="9" y="31"/>
                                </a:cubicBezTo>
                                <a:cubicBezTo>
                                  <a:pt x="10" y="34"/>
                                  <a:pt x="11" y="36"/>
                                  <a:pt x="12" y="38"/>
                                </a:cubicBezTo>
                                <a:cubicBezTo>
                                  <a:pt x="9" y="37"/>
                                  <a:pt x="7" y="34"/>
                                  <a:pt x="5" y="31"/>
                                </a:cubicBezTo>
                                <a:close/>
                                <a:moveTo>
                                  <a:pt x="18" y="40"/>
                                </a:moveTo>
                                <a:cubicBezTo>
                                  <a:pt x="16" y="39"/>
                                  <a:pt x="13" y="36"/>
                                  <a:pt x="12" y="31"/>
                                </a:cubicBezTo>
                                <a:cubicBezTo>
                                  <a:pt x="18" y="31"/>
                                  <a:pt x="18" y="31"/>
                                  <a:pt x="18" y="31"/>
                                </a:cubicBezTo>
                                <a:lnTo>
                                  <a:pt x="18" y="40"/>
                                </a:lnTo>
                                <a:close/>
                                <a:moveTo>
                                  <a:pt x="18" y="29"/>
                                </a:moveTo>
                                <a:cubicBezTo>
                                  <a:pt x="11" y="29"/>
                                  <a:pt x="11" y="29"/>
                                  <a:pt x="11" y="29"/>
                                </a:cubicBezTo>
                                <a:cubicBezTo>
                                  <a:pt x="11" y="27"/>
                                  <a:pt x="11" y="25"/>
                                  <a:pt x="10" y="23"/>
                                </a:cubicBezTo>
                                <a:cubicBezTo>
                                  <a:pt x="18" y="23"/>
                                  <a:pt x="18" y="23"/>
                                  <a:pt x="18" y="23"/>
                                </a:cubicBezTo>
                                <a:lnTo>
                                  <a:pt x="18" y="29"/>
                                </a:lnTo>
                                <a:close/>
                                <a:moveTo>
                                  <a:pt x="18" y="20"/>
                                </a:moveTo>
                                <a:cubicBezTo>
                                  <a:pt x="10" y="20"/>
                                  <a:pt x="10" y="20"/>
                                  <a:pt x="10" y="20"/>
                                </a:cubicBezTo>
                                <a:cubicBezTo>
                                  <a:pt x="11" y="18"/>
                                  <a:pt x="11" y="16"/>
                                  <a:pt x="11" y="15"/>
                                </a:cubicBez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lnTo>
                                  <a:pt x="18" y="20"/>
                                </a:lnTo>
                                <a:close/>
                                <a:moveTo>
                                  <a:pt x="18" y="12"/>
                                </a:moveTo>
                                <a:cubicBezTo>
                                  <a:pt x="12" y="12"/>
                                  <a:pt x="12" y="12"/>
                                  <a:pt x="12" y="12"/>
                                </a:cubicBezTo>
                                <a:cubicBezTo>
                                  <a:pt x="13" y="7"/>
                                  <a:pt x="16" y="4"/>
                                  <a:pt x="18" y="3"/>
                                </a:cubicBezTo>
                                <a:lnTo>
                                  <a:pt x="18" y="12"/>
                                </a:lnTo>
                                <a:close/>
                                <a:moveTo>
                                  <a:pt x="34" y="12"/>
                                </a:moveTo>
                                <a:cubicBezTo>
                                  <a:pt x="30" y="12"/>
                                  <a:pt x="30" y="12"/>
                                  <a:pt x="30" y="12"/>
                                </a:cubicBezTo>
                                <a:cubicBezTo>
                                  <a:pt x="29" y="9"/>
                                  <a:pt x="28" y="7"/>
                                  <a:pt x="27" y="5"/>
                                </a:cubicBezTo>
                                <a:cubicBezTo>
                                  <a:pt x="30" y="7"/>
                                  <a:pt x="32" y="9"/>
                                  <a:pt x="34" y="12"/>
                                </a:cubicBezTo>
                                <a:close/>
                                <a:moveTo>
                                  <a:pt x="21" y="3"/>
                                </a:moveTo>
                                <a:cubicBezTo>
                                  <a:pt x="24" y="4"/>
                                  <a:pt x="26" y="7"/>
                                  <a:pt x="27" y="12"/>
                                </a:cubicBezTo>
                                <a:cubicBezTo>
                                  <a:pt x="21" y="12"/>
                                  <a:pt x="21" y="12"/>
                                  <a:pt x="21" y="12"/>
                                </a:cubicBezTo>
                                <a:lnTo>
                                  <a:pt x="21" y="3"/>
                                </a:lnTo>
                                <a:close/>
                                <a:moveTo>
                                  <a:pt x="21" y="15"/>
                                </a:moveTo>
                                <a:cubicBezTo>
                                  <a:pt x="28" y="15"/>
                                  <a:pt x="28" y="15"/>
                                  <a:pt x="28" y="15"/>
                                </a:cubicBezTo>
                                <a:cubicBezTo>
                                  <a:pt x="28" y="16"/>
                                  <a:pt x="29" y="18"/>
                                  <a:pt x="29" y="20"/>
                                </a:cubicBezTo>
                                <a:cubicBezTo>
                                  <a:pt x="21" y="20"/>
                                  <a:pt x="21" y="20"/>
                                  <a:pt x="21" y="20"/>
                                </a:cubicBezTo>
                                <a:lnTo>
                                  <a:pt x="21" y="15"/>
                                </a:lnTo>
                                <a:close/>
                                <a:moveTo>
                                  <a:pt x="21" y="23"/>
                                </a:moveTo>
                                <a:cubicBezTo>
                                  <a:pt x="29" y="23"/>
                                  <a:pt x="29" y="23"/>
                                  <a:pt x="29" y="23"/>
                                </a:cubicBezTo>
                                <a:cubicBezTo>
                                  <a:pt x="29" y="25"/>
                                  <a:pt x="28" y="27"/>
                                  <a:pt x="28" y="29"/>
                                </a:cubicBezTo>
                                <a:cubicBezTo>
                                  <a:pt x="21" y="29"/>
                                  <a:pt x="21" y="29"/>
                                  <a:pt x="21" y="29"/>
                                </a:cubicBezTo>
                                <a:lnTo>
                                  <a:pt x="21" y="23"/>
                                </a:lnTo>
                                <a:close/>
                                <a:moveTo>
                                  <a:pt x="21" y="40"/>
                                </a:moveTo>
                                <a:cubicBezTo>
                                  <a:pt x="21" y="31"/>
                                  <a:pt x="21" y="31"/>
                                  <a:pt x="21" y="31"/>
                                </a:cubicBezTo>
                                <a:cubicBezTo>
                                  <a:pt x="27" y="31"/>
                                  <a:pt x="27" y="31"/>
                                  <a:pt x="27" y="31"/>
                                </a:cubicBezTo>
                                <a:cubicBezTo>
                                  <a:pt x="26" y="36"/>
                                  <a:pt x="24" y="39"/>
                                  <a:pt x="21" y="40"/>
                                </a:cubicBezTo>
                                <a:close/>
                                <a:moveTo>
                                  <a:pt x="27" y="38"/>
                                </a:moveTo>
                                <a:cubicBezTo>
                                  <a:pt x="28" y="36"/>
                                  <a:pt x="29" y="34"/>
                                  <a:pt x="30" y="31"/>
                                </a:cubicBezTo>
                                <a:cubicBezTo>
                                  <a:pt x="34" y="31"/>
                                  <a:pt x="34" y="31"/>
                                  <a:pt x="34" y="31"/>
                                </a:cubicBezTo>
                                <a:cubicBezTo>
                                  <a:pt x="32" y="34"/>
                                  <a:pt x="30" y="37"/>
                                  <a:pt x="27" y="38"/>
                                </a:cubicBezTo>
                                <a:close/>
                                <a:moveTo>
                                  <a:pt x="35" y="29"/>
                                </a:moveTo>
                                <a:cubicBezTo>
                                  <a:pt x="31" y="29"/>
                                  <a:pt x="31" y="29"/>
                                  <a:pt x="31" y="29"/>
                                </a:cubicBezTo>
                                <a:cubicBezTo>
                                  <a:pt x="31" y="27"/>
                                  <a:pt x="31" y="25"/>
                                  <a:pt x="31" y="23"/>
                                </a:cubicBezTo>
                                <a:cubicBezTo>
                                  <a:pt x="37" y="23"/>
                                  <a:pt x="37" y="23"/>
                                  <a:pt x="37" y="23"/>
                                </a:cubicBezTo>
                                <a:cubicBezTo>
                                  <a:pt x="37" y="25"/>
                                  <a:pt x="36" y="27"/>
                                  <a:pt x="35" y="29"/>
                                </a:cubicBezTo>
                                <a:close/>
                                <a:moveTo>
                                  <a:pt x="31" y="20"/>
                                </a:moveTo>
                                <a:cubicBezTo>
                                  <a:pt x="31" y="18"/>
                                  <a:pt x="31" y="16"/>
                                  <a:pt x="31" y="15"/>
                                </a:cubicBezTo>
                                <a:cubicBezTo>
                                  <a:pt x="35" y="15"/>
                                  <a:pt x="35" y="15"/>
                                  <a:pt x="35" y="15"/>
                                </a:cubicBezTo>
                                <a:cubicBezTo>
                                  <a:pt x="36" y="16"/>
                                  <a:pt x="37" y="18"/>
                                  <a:pt x="37" y="20"/>
                                </a:cubicBezTo>
                                <a:lnTo>
                                  <a:pt x="31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078" y="12054"/>
                            <a:ext cx="163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default" w:ascii="微软雅黑" w:hAnsi="微软雅黑" w:eastAsia="微软雅黑" w:cs="微软雅黑"/>
                                  <w:color w:val="000000" w:themeColor="text1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+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86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微软雅黑" w:hAnsi="微软雅黑" w:eastAsia="微软雅黑" w:cs="微软雅黑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17795760225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3.3pt;margin-top:501.65pt;height:49.5pt;width:155.55pt;z-index:251723776;mso-width-relative:page;mso-height-relative:page;" coordorigin="2716,12054" coordsize="3111,990" o:gfxdata="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">
                <o:lock v:ext="edit" aspectratio="f"/>
                <v:rect id="Rectangle 100" o:spid="_x0000_s1026" o:spt="1" style="position:absolute;left:3085;top:12738;height:306;width:1579;mso-wrap-style:none;" filled="f" stroked="f" coordsize="21600,21600" o:gfxdata="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NyeP0O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 w:ascii="微软雅黑" w:hAnsi="微软雅黑" w:eastAsia="微软雅黑" w:cs="微软雅黑"/>
                            <w:color w:val="000000" w:themeColor="text1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www.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acanxie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.com</w:t>
                        </w:r>
                      </w:p>
                    </w:txbxContent>
                  </v:textbox>
                </v:rect>
                <v:rect id="Rectangle 101" o:spid="_x0000_s1026" o:spt="1" style="position:absolute;left:3081;top:12382;height:306;width:2746;mso-wrap-style:none;" filled="f" stroked="f" coordsize="21600,21600" o:gfxdata="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rQGrMboAAADb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default" w:ascii="微软雅黑" w:hAnsi="微软雅黑" w:eastAsia="微软雅黑" w:cs="微软雅黑"/>
                            <w:color w:val="000000" w:themeColor="text1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xie-zy20@mails.tsinghua.edu.cn</w:t>
                        </w:r>
                      </w:p>
                    </w:txbxContent>
                  </v:textbox>
                </v:rect>
                <v:shape id="Freeform 106" o:spid="_x0000_s1026" o:spt="100" style="position:absolute;left:2726;top:12124;height:191;width:175;" fillcolor="#000000 [3213]" filled="t" stroked="f" coordsize="36,39" o:gfxdata="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aQ6n2+AAAA3AAAAA8AAAAAAAAAAQAgAAAAOAAAAGRycy9kb3ducmV2&#10;LnhtbFBLAQIUABQAAAAIAIdO4kAzLwWeOwAAADkAAAAQAAAAAAAAAAEAIAAAACMBAABkcnMvc2hh&#10;cGV4bWwueG1sUEsFBgAAAAAGAAYAWwEAAM0DAAAAAA==&#10;" path="m35,29c28,25,28,25,28,25c28,25,28,25,28,25c27,24,27,24,27,24c26,24,26,24,25,25c23,27,23,27,23,27c23,27,23,27,23,27c23,27,22,28,22,28c22,27,22,27,22,27c22,27,21,27,21,27c20,26,19,26,18,25c17,25,16,24,15,22c14,21,13,20,13,19c12,18,12,17,11,17c11,16,11,15,11,15c11,15,11,15,11,14c11,14,11,14,11,14c13,12,13,12,13,12c13,12,13,11,13,11c13,10,13,10,13,9c9,1,9,1,9,1c9,1,9,1,8,0c8,0,8,0,7,0c7,0,7,0,6,1c1,6,1,6,1,6c1,6,1,7,1,7c0,7,0,8,0,8c0,8,0,9,0,9c0,10,0,10,0,11c0,12,1,13,1,14c1,15,2,17,3,18c3,20,4,21,5,23c7,25,8,26,10,28c12,31,14,33,16,34c18,35,20,36,21,37c23,38,24,38,25,38c26,39,27,39,28,39c28,39,28,39,28,39c28,39,28,39,28,39c29,39,29,38,30,38c30,38,30,38,30,38c35,32,35,32,35,32c36,32,36,31,36,31c36,30,36,30,35,29xe">
                  <v:path o:connectlocs="170,142;136,122;136,122;131,117;121,122;111,132;111,132;106,137;106,132;102,132;87,122;72,107;63,93;53,83;53,73;53,68;53,68;63,58;63,53;63,44;43,4;38,0;34,0;29,4;4,29;4,34;0,39;0,44;0,53;4,68;14,88;24,112;48,137;77,166;102,181;121,186;136,191;136,191;136,191;145,186;145,186;170,156;175,151;170,142" o:connectangles="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5" o:spid="_x0000_s1026" o:spt="100" style="position:absolute;left:2721;top:12489;height:142;width:185;" fillcolor="#000000 [3213]" filled="t" stroked="f" coordsize="185,142" o:gfxdata="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1kGxa7AAAA3AAAAA8AAAAAAAAAAQAgAAAAOAAAAGRycy9kb3ducmV2Lnht&#10;bFBLAQIUABQAAAAIAIdO4kAzLwWeOwAAADkAAAAQAAAAAAAAAAEAIAAAACABAABkcnMvc2hhcGV4&#10;bWwueG1sUEsFBgAAAAAGAAYAWwEAAMoDAAAAAA==&#10;" path="m175,0l10,0,92,93,175,0xm0,10l0,137,58,74,0,10xm92,108l68,83,10,142,175,142,117,83,92,108xm126,74l185,137,185,10,126,74xe">
                  <v:path o:connectlocs="175,0;10,0;92,93;175,0;0,10;0,137;58,74;0,10;92,108;68,83;10,142;175,142;117,83;92,108;126,74;185,137;185,10;126,74" o:connectangles="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104" o:spid="_x0000_s1026" o:spt="100" style="position:absolute;left:2716;top:12805;height:211;width:190;" fillcolor="#000000 [3213]" filled="t" stroked="f" coordsize="39,43" o:gfxdata="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4E1DNvAAAANwAAAAPAAAAAAAAAAEAIAAAADgAAABkcnMvZG93bnJldi54&#10;bWxQSwECFAAUAAAACACHTuJAMy8FnjsAAAA5AAAAEAAAAAAAAAABACAAAAAhAQAAZHJzL3NoYXBl&#10;eG1sLnhtbFBLBQYAAAAABgAGAFsBAADLAwAAAAA=&#10;" path="m39,20c39,10,31,1,21,0c21,0,21,0,21,0c20,0,20,0,20,0c18,0,18,0,18,0c18,0,18,0,18,0c9,1,1,10,0,20c0,20,0,20,0,20c0,22,0,22,0,22c0,23,0,23,0,23c0,23,0,23,0,23c1,34,9,42,18,43c18,43,18,43,18,43c20,43,20,43,20,43c21,43,21,43,21,43c21,43,21,43,21,43c31,42,39,34,39,23c39,23,39,23,39,23c39,22,39,22,39,22c39,20,39,20,39,20xm12,5c11,7,10,9,9,12c5,12,5,12,5,12c7,9,9,7,12,5xm4,15c9,15,9,15,9,15c8,16,8,18,8,20c3,20,3,20,3,20c3,18,3,16,4,15xm3,23c8,23,8,23,8,23c8,25,8,27,9,29c4,29,4,29,4,29c3,27,3,25,3,23xm5,31c9,31,9,31,9,31c10,34,11,36,12,38c9,37,7,34,5,31xm18,40c16,39,13,36,12,31c18,31,18,31,18,31l18,40xm18,29c11,29,11,29,11,29c11,27,11,25,10,23c18,23,18,23,18,23l18,29xm18,20c10,20,10,20,10,20c11,18,11,16,11,15c18,15,18,15,18,15l18,20xm18,12c12,12,12,12,12,12c13,7,16,4,18,3l18,12xm34,12c30,12,30,12,30,12c29,9,28,7,27,5c30,7,32,9,34,12xm21,3c24,4,26,7,27,12c21,12,21,12,21,12l21,3xm21,15c28,15,28,15,28,15c28,16,29,18,29,20c21,20,21,20,21,20l21,15xm21,23c29,23,29,23,29,23c29,25,28,27,28,29c21,29,21,29,21,29l21,23xm21,40c21,31,21,31,21,31c27,31,27,31,27,31c26,36,24,39,21,40xm27,38c28,36,29,34,30,31c34,31,34,31,34,31c32,34,30,37,27,38xm35,29c31,29,31,29,31,29c31,27,31,25,31,23c37,23,37,23,37,23c37,25,36,27,35,29xm31,20c31,18,31,16,31,15c35,15,35,15,35,15c36,16,37,18,37,20l31,20xe">
                  <v:path o:connectlocs="102,0;97,0;87,0;0,98;0,112;87,211;97,211;102,211;190,112;190,98;43,58;58,24;43,73;14,98;14,112;43,142;14,112;43,152;24,152;58,152;87,196;53,142;87,112;87,98;53,73;87,98;58,58;87,58;146,58;165,58;131,58;102,14;136,73;102,98;102,112;136,142;102,112;102,152;102,196;146,152;131,186;151,142;180,112;151,98;170,73;151,98" o:connectangles="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rect id="Rectangle 99" o:spid="_x0000_s1026" o:spt="1" style="position:absolute;left:3078;top:12054;height:306;width:1630;mso-wrap-style:none;" filled="f" stroked="f" coordsize="21600,21600" o:gfxdata="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9Ka2L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default" w:ascii="微软雅黑" w:hAnsi="微软雅黑" w:eastAsia="微软雅黑" w:cs="微软雅黑"/>
                            <w:color w:val="000000" w:themeColor="text1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+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86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17795760225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454025</wp:posOffset>
                </wp:positionV>
                <wp:extent cx="1976120" cy="833120"/>
                <wp:effectExtent l="0" t="0" r="0" b="0"/>
                <wp:wrapSquare wrapText="bothSides"/>
                <wp:docPr id="18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833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20"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实习岗位意向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420" w:leftChars="0" w:right="57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Open Sans" w:hAnsi="Open Sans" w:cs="Open Sans"/>
                                <w:color w:val="7F7F7F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前端开发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初级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中级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420" w:leftChars="0" w:right="57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Open Sans" w:hAnsi="Open Sans" w:cs="Open Sans"/>
                                <w:color w:val="7F7F7F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后端开发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初级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420" w:leftChars="0" w:right="57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Open Sans" w:hAnsi="Open Sans" w:cs="Open Sans"/>
                                <w:color w:val="7F7F7F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软件测试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26" o:spt="202" type="#_x0000_t202" style="position:absolute;left:0pt;margin-left:205pt;margin-top:35.75pt;height:65.6pt;width:155.6pt;mso-wrap-distance-bottom:0pt;mso-wrap-distance-left:9pt;mso-wrap-distance-right:9pt;mso-wrap-distance-top:0pt;z-index:251724800;mso-width-relative:page;mso-height-relative:page;" filled="f" stroked="f" coordsize="21600,21600" o:gfxdata="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s5PvhdgAAAAKAQAADwAAAAAAAAABACAAAAA4AAAAZHJzL2Rvd25yZXYu&#10;eG1sUEsBAhQAFAAAAAgAh07iQCPKpxEeAgAAVwQAAA4AAAAAAAAAAQAgAAAAPQ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20"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实习岗位意向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420" w:leftChars="0" w:right="57" w:rightChars="0" w:hanging="420" w:firstLineChars="0"/>
                        <w:jc w:val="both"/>
                        <w:textAlignment w:val="auto"/>
                        <w:outlineLvl w:val="9"/>
                        <w:rPr>
                          <w:rFonts w:ascii="Open Sans" w:hAnsi="Open Sans" w:cs="Open Sans"/>
                          <w:color w:val="7F7F7F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前端开发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（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初级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中级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420" w:leftChars="0" w:right="57" w:rightChars="0" w:hanging="420" w:firstLineChars="0"/>
                        <w:jc w:val="both"/>
                        <w:textAlignment w:val="auto"/>
                        <w:outlineLvl w:val="9"/>
                        <w:rPr>
                          <w:rFonts w:ascii="Open Sans" w:hAnsi="Open Sans" w:cs="Open Sans"/>
                          <w:color w:val="7F7F7F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后端开发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（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初级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420" w:leftChars="0" w:right="57" w:rightChars="0" w:hanging="420" w:firstLineChars="0"/>
                        <w:jc w:val="both"/>
                        <w:textAlignment w:val="auto"/>
                        <w:outlineLvl w:val="9"/>
                        <w:rPr>
                          <w:rFonts w:ascii="Open Sans" w:hAnsi="Open Sans" w:cs="Open Sans"/>
                          <w:color w:val="7F7F7F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软件测试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4538980</wp:posOffset>
                </wp:positionH>
                <wp:positionV relativeFrom="paragraph">
                  <wp:posOffset>454025</wp:posOffset>
                </wp:positionV>
                <wp:extent cx="1976120" cy="833120"/>
                <wp:effectExtent l="0" t="0" r="0" b="0"/>
                <wp:wrapSquare wrapText="bothSides"/>
                <wp:docPr id="2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833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20"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预计实习时间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420" w:leftChars="0" w:right="57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7.1-2023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 xml:space="preserve">9.15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全天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420" w:leftChars="0" w:right="57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 xml:space="preserve">9.15-2024.1.1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课余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26" o:spt="202" type="#_x0000_t202" style="position:absolute;left:0pt;margin-left:357.4pt;margin-top:35.75pt;height:65.6pt;width:155.6pt;mso-wrap-distance-bottom:0pt;mso-wrap-distance-left:9pt;mso-wrap-distance-right:9pt;mso-wrap-distance-top:0pt;z-index:251722752;mso-width-relative:page;mso-height-relative:page;" filled="f" stroked="f" coordsize="21600,21600" o:gfxdata="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dXGuUtgAAAALAQAADwAAAAAAAAABACAAAAA4AAAAZHJzL2Rvd25yZXYu&#10;eG1sUEsBAhQAFAAAAAgAh07iQGraT6YeAgAAVgQAAA4AAAAAAAAAAQAgAAAAPQ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20"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预计实习时间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420" w:leftChars="0" w:right="57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2023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7.1-2023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 xml:space="preserve">9.15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全天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420" w:leftChars="0" w:right="57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2023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 xml:space="preserve">9.15-2024.1.1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课余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page">
                  <wp:posOffset>3069590</wp:posOffset>
                </wp:positionH>
                <wp:positionV relativeFrom="page">
                  <wp:posOffset>7911465</wp:posOffset>
                </wp:positionV>
                <wp:extent cx="1015365" cy="827405"/>
                <wp:effectExtent l="0" t="0" r="0" b="0"/>
                <wp:wrapNone/>
                <wp:docPr id="174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827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  <w:t>国际交换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8-2023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2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241.7pt;margin-top:622.95pt;height:65.15pt;width:79.95pt;mso-position-horizontal-relative:page;mso-position-vertical-relative:page;z-index:251720704;mso-width-relative:page;mso-height-relative:page;" filled="f" stroked="f" coordsize="21600,21600" o:gfxdata="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TiuHutsAAAAN&#10;AQAADwAAAAAAAAABACAAAAA4AAAAZHJzL2Rvd25yZXYueG1sUEsBAhQAFAAAAAgAh07iQGY0JJTK&#10;AQAAiAMAAA4AAAAAAAAAAQAgAAAAQAEAAGRycy9lMm9Eb2MueG1sUEsFBgAAAAAGAAYAWQEAAHwF&#10;AAAA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  <w:t>国际交换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22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8-2023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2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3352165</wp:posOffset>
                </wp:positionV>
                <wp:extent cx="800735" cy="16256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NodeJS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6" o:spt="202" type="#_x0000_t202" style="position:absolute;left:0pt;margin-left:-63.15pt;margin-top:263.95pt;height:12.8pt;width:63.05pt;mso-wrap-distance-bottom:0pt;mso-wrap-distance-left:9pt;mso-wrap-distance-right:9pt;mso-wrap-distance-top:0pt;z-index:251676672;mso-width-relative:page;mso-height-relative:page;" filled="f" stroked="f" coordsize="21600,21600" o:gfxdata="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Cz5DFXYAAAACgEAAA8AAAAAAAAAAQAgAAAAOAAAAGRycy9kb3du&#10;cmV2LnhtbFBLAQIUABQAAAAIAIdO4kAleH2LIgIAAFYEAAAOAAAAAAAAAAEAIAAAAD0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NodeJS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3145155</wp:posOffset>
                </wp:positionV>
                <wp:extent cx="800735" cy="16256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C/C++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-63.55pt;margin-top:247.65pt;height:12.8pt;width:63.05pt;mso-wrap-distance-bottom:0pt;mso-wrap-distance-left:9pt;mso-wrap-distance-right:9pt;mso-wrap-distance-top:0pt;z-index:251675648;mso-width-relative:page;mso-height-relative:page;" filled="f" stroked="f" coordsize="21600,21600" o:gfxdata="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OrWUF9oAAAALAQAADwAAAAAAAAABACAAAAA4AAAAZHJzL2Rv&#10;d25yZXYueG1sUEsBAhQAFAAAAAgAh07iQKzO/8giAgAAVgQAAA4AAAAAAAAAAQAgAAAAP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C/C++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2936240</wp:posOffset>
                </wp:positionV>
                <wp:extent cx="800735" cy="20574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6" o:spt="202" type="#_x0000_t202" style="position:absolute;left:0pt;margin-left:-63.15pt;margin-top:231.2pt;height:16.2pt;width:63.05pt;mso-wrap-distance-bottom:0pt;mso-wrap-distance-left:9pt;mso-wrap-distance-right:9pt;mso-wrap-distance-top:0pt;z-index:251674624;mso-width-relative:page;mso-height-relative:page;" filled="f" stroked="f" coordsize="21600,21600" o:gfxdata="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vWT6YNkAAAAKAQAADwAAAAAAAAABACAAAAA4AAAAZHJzL2Rv&#10;d25yZXYueG1sUEsBAhQAFAAAAAgAh07iQNH1t7MjAgAAVgQAAA4AAAAAAAAAAQAgAAAAPg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2728595</wp:posOffset>
                </wp:positionV>
                <wp:extent cx="800735" cy="20574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React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6" o:spt="202" type="#_x0000_t202" style="position:absolute;left:0pt;margin-left:-63.15pt;margin-top:214.85pt;height:16.2pt;width:63.05pt;mso-wrap-distance-bottom:0pt;mso-wrap-distance-left:9pt;mso-wrap-distance-right:9pt;mso-wrap-distance-top:0pt;z-index:251673600;mso-width-relative:page;mso-height-relative:page;" filled="f" stroked="f" coordsize="21600,21600" o:gfxdata="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O1JT4fYAAAACgEAAA8AAAAAAAAAAQAgAAAAOAAAAGRycy9kb3du&#10;cmV2LnhtbFBLAQIUABQAAAAIAIdO4kAdS2w2IgIAAFYEAAAOAAAAAAAAAAEAIAAAAD0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React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2519045</wp:posOffset>
                </wp:positionV>
                <wp:extent cx="800735" cy="16256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-63.15pt;margin-top:198.35pt;height:12.8pt;width:63.05pt;mso-wrap-distance-bottom:0pt;mso-wrap-distance-left:9pt;mso-wrap-distance-right:9pt;mso-wrap-distance-top:0pt;z-index:251672576;mso-width-relative:page;mso-height-relative:page;" filled="f" stroked="f" coordsize="21600,21600" o:gfxdata="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0raNXdkAAAAKAQAADwAAAAAAAAABACAAAAA4AAAAZHJzL2Rvd25y&#10;ZXYueG1sUEsBAhQAFAAAAAgAh07iQHhop1UgAgAAVAQAAA4AAAAAAAAAAQAgAAAAPg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JavaScript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2312035</wp:posOffset>
                </wp:positionV>
                <wp:extent cx="800735" cy="162560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HTML/CSS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26" o:spt="202" type="#_x0000_t202" style="position:absolute;left:0pt;margin-left:-63.55pt;margin-top:182.05pt;height:12.8pt;width:63.05pt;mso-wrap-distance-bottom:0pt;mso-wrap-distance-left:9pt;mso-wrap-distance-right:9pt;mso-wrap-distance-top:0pt;z-index:251671552;mso-width-relative:page;mso-height-relative:page;" filled="f" stroked="f" coordsize="21600,21600" o:gfxdata="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ADlwUq2QAAAAsBAAAPAAAAAAAAAAEAIAAAADgAAABkcnMvZG93&#10;bnJldi54bWxQSwECFAAUAAAACACHTuJAwwt0OiICAABWBAAADgAAAAAAAAABACAAAAA+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HTML/CSS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4709160</wp:posOffset>
                </wp:positionV>
                <wp:extent cx="800735" cy="162560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  <w:lang w:val="en-US" w:eastAsia="zh-Hans"/>
                              </w:rPr>
                              <w:t>公众号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26" o:spt="202" type="#_x0000_t202" style="position:absolute;left:0pt;margin-left:-63.15pt;margin-top:370.8pt;height:12.8pt;width:63.05pt;mso-wrap-distance-bottom:0pt;mso-wrap-distance-left:9pt;mso-wrap-distance-right:9pt;mso-wrap-distance-top:0pt;z-index:251681792;mso-width-relative:page;mso-height-relative:page;" filled="f" stroked="f" coordsize="21600,21600" o:gfxdata="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Wmr/cNgAAAAKAQAADwAAAAAAAAABACAAAAA4AAAAZHJzL2Rvd25y&#10;ZXYueG1sUEsBAhQAFAAAAAgAh07iQHtkJbIhAgAAVgQAAA4AAAAAAAAAAQAgAAAAPQ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8595B"/>
                          <w:spacing w:val="10"/>
                          <w:sz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pacing w:val="10"/>
                          <w:sz w:val="18"/>
                          <w:lang w:val="en-US" w:eastAsia="zh-Hans"/>
                        </w:rPr>
                        <w:t>公众号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4500880</wp:posOffset>
                </wp:positionV>
                <wp:extent cx="907415" cy="29591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15" cy="295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  <w:lang w:val="en-US" w:eastAsia="zh-Hans"/>
                              </w:rPr>
                              <w:t>腾讯云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26" o:spt="202" type="#_x0000_t202" style="position:absolute;left:0pt;margin-left:-63.55pt;margin-top:354.4pt;height:23.3pt;width:71.45pt;mso-wrap-distance-bottom:0pt;mso-wrap-distance-left:9pt;mso-wrap-distance-right:9pt;mso-wrap-distance-top:0pt;z-index:251680768;mso-width-relative:page;mso-height-relative:page;" filled="f" stroked="f" coordsize="21600,21600" o:gfxdata="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BZo21g2QAAAAsBAAAPAAAAAAAAAAEAIAAAADgAAABkcnMvZG93&#10;bnJldi54bWxQSwECFAAUAAAACACHTuJAu30llSICAABWBAAADgAAAAAAAAABACAAAAA+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8595B"/>
                          <w:spacing w:val="10"/>
                          <w:sz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pacing w:val="10"/>
                          <w:sz w:val="18"/>
                          <w:lang w:val="en-US" w:eastAsia="zh-Hans"/>
                        </w:rPr>
                        <w:t>腾讯云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-807085</wp:posOffset>
                </wp:positionH>
                <wp:positionV relativeFrom="paragraph">
                  <wp:posOffset>4292600</wp:posOffset>
                </wp:positionV>
                <wp:extent cx="800735" cy="214630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214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26" o:spt="202" type="#_x0000_t202" style="position:absolute;left:0pt;margin-left:-63.55pt;margin-top:338pt;height:16.9pt;width:63.05pt;mso-wrap-distance-bottom:0pt;mso-wrap-distance-left:9pt;mso-wrap-distance-right:9pt;mso-wrap-distance-top:0pt;z-index:251679744;mso-width-relative:page;mso-height-relative:page;" filled="f" stroked="f" coordsize="21600,21600" o:gfxdata="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/7l8fdkAAAALAQAADwAAAAAAAAABACAAAAA4AAAAZHJzL2Rv&#10;d25yZXYueG1sUEsBAhQAFAAAAAgAh07iQMm8/icjAgAAVgQAAA4AAAAAAAAAAQAgAAAAPg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Bootstrap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4084320</wp:posOffset>
                </wp:positionV>
                <wp:extent cx="800735" cy="162560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ChatGPT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26" o:spt="202" type="#_x0000_t202" style="position:absolute;left:0pt;margin-left:-63.15pt;margin-top:321.6pt;height:12.8pt;width:63.05pt;mso-wrap-distance-bottom:0pt;mso-wrap-distance-left:9pt;mso-wrap-distance-right:9pt;mso-wrap-distance-top:0pt;z-index:251678720;mso-width-relative:page;mso-height-relative:page;" filled="f" stroked="f" coordsize="21600,21600" o:gfxdata="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ORk35LYAAAACgEAAA8AAAAAAAAAAQAgAAAAOAAAAGRycy9kb3du&#10;cmV2LnhtbFBLAQIUABQAAAAIAIdO4kAADEN4IgIAAFYEAAAOAAAAAAAAAAEAIAAAAD0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ChatGPT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3873500</wp:posOffset>
                </wp:positionV>
                <wp:extent cx="800735" cy="16256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735" cy="162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58595B"/>
                                <w:spacing w:val="10"/>
                                <w:sz w:val="18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-63.15pt;margin-top:305pt;height:12.8pt;width:63.05pt;mso-wrap-distance-bottom:0pt;mso-wrap-distance-left:9pt;mso-wrap-distance-right:9pt;mso-wrap-distance-top:0pt;z-index:251677696;mso-width-relative:page;mso-height-relative:page;" filled="f" stroked="f" coordsize="21600,21600" o:gfxdata="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HXg3vPYAAAACgEAAA8AAAAAAAAAAQAgAAAAOAAAAGRycy9kb3du&#10;cmV2LnhtbFBLAQIUABQAAAAIAIdO4kCdFywDIgIAAFYEAAAOAAAAAAAAAAEAIAAAAD0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58595B"/>
                          <w:spacing w:val="10"/>
                          <w:sz w:val="18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1685290</wp:posOffset>
                </wp:positionV>
                <wp:extent cx="1616710" cy="32067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71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6" o:spt="202" type="#_x0000_t202" style="position:absolute;left:0pt;margin-left:-63.15pt;margin-top:132.7pt;height:25.25pt;width:127.3pt;mso-wrap-distance-bottom:0pt;mso-wrap-distance-left:9pt;mso-wrap-distance-right:9pt;mso-wrap-distance-top:0pt;z-index:251667456;mso-width-relative:page;mso-height-relative:page;" filled="f" stroked="f" coordsize="21600,21600" o:gfxdata="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A+oYjPaAAAADAEAAA8AAAAAAAAAAQAgAAAAOAAAAGRycy9k&#10;b3ducmV2LnhtbFBLAQIUABQAAAAIAIdO4kBfLvq+IwIAAFcEAAAOAAAAAAAAAAEAIAAAAD8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1905635</wp:posOffset>
                </wp:positionH>
                <wp:positionV relativeFrom="paragraph">
                  <wp:posOffset>1694815</wp:posOffset>
                </wp:positionV>
                <wp:extent cx="1671955" cy="30480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9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Hans"/>
                              </w:rPr>
                              <w:t>项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Hans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Hans"/>
                              </w:rPr>
                              <w:t>目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经 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left:150.05pt;margin-top:133.45pt;height:24pt;width:131.65pt;mso-wrap-distance-bottom:0pt;mso-wrap-distance-left:9pt;mso-wrap-distance-right:9pt;mso-wrap-distance-top:0pt;z-index:251661312;mso-width-relative:page;mso-height-relative:page;" filled="f" stroked="f" coordsize="21600,21600" o:gfxdata="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JYZ0ZXZAAAACwEAAA8AAAAAAAAAAQAgAAAAOAAAAGRycy9kb3du&#10;cmV2LnhtbFBLAQIUABQAAAAIAIdO4kCiAX9PIQIAAFUEAAAOAAAAAAAAAAEAIAAAAD4BAABkcnMv&#10;ZTJvRG9jLnhtbFBLBQYAAAAABgAGAFkBAADR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Hans"/>
                        </w:rPr>
                        <w:t>项</w:t>
                      </w:r>
                      <w:r>
                        <w:rPr>
                          <w:rFonts w:hint="default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Hans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Hans"/>
                        </w:rPr>
                        <w:t>目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经 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-803275</wp:posOffset>
                </wp:positionH>
                <wp:positionV relativeFrom="paragraph">
                  <wp:posOffset>5664200</wp:posOffset>
                </wp:positionV>
                <wp:extent cx="539750" cy="0"/>
                <wp:effectExtent l="0" t="0" r="0" b="0"/>
                <wp:wrapSquare wrapText="bothSides"/>
                <wp:docPr id="48" name="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noFill/>
                        <a:ln w="11113" cap="flat">
                          <a:solidFill>
                            <a:srgbClr val="262626"/>
                          </a:solidFill>
                          <a:prstDash val="solid"/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" o:spid="_x0000_s1026" o:spt="20" style="position:absolute;left:0pt;margin-left:-63.25pt;margin-top:446pt;height:0pt;width:42.5pt;mso-wrap-distance-bottom:0pt;mso-wrap-distance-left:9pt;mso-wrap-distance-right:9pt;mso-wrap-distance-top:0pt;z-index:251670528;mso-width-relative:page;mso-height-relative:page;" filled="f" stroked="t" coordsize="21600,21600" o:gfxdata="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DXVlUK2gAAAAwB&#10;AAAPAAAAAAAAAAEAIAAAADgAAABkcnMvZG93bnJldi54bWxQSwECFAAUAAAACACHTuJAH5MNKMoB&#10;AACgAwAADgAAAAAAAAABACAAAAA/AQAAZHJzL2Uyb0RvYy54bWxQSwUGAAAAAAYABgBZAQAAewUA&#10;AAAA&#10;">
                <v:fill on="f" focussize="0,0"/>
                <v:stroke weight="0.87503937007874pt" color="#262626" miterlimit="8" joinstyle="miter"/>
                <v:imagedata o:title=""/>
                <o:lock v:ext="edit" aspectratio="f"/>
                <w10:wrap type="square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-803275</wp:posOffset>
                </wp:positionH>
                <wp:positionV relativeFrom="paragraph">
                  <wp:posOffset>2042795</wp:posOffset>
                </wp:positionV>
                <wp:extent cx="539750" cy="0"/>
                <wp:effectExtent l="0" t="0" r="0" b="0"/>
                <wp:wrapSquare wrapText="bothSides"/>
                <wp:docPr id="46" name="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noFill/>
                        <a:ln w="11113" cap="flat">
                          <a:solidFill>
                            <a:srgbClr val="262626"/>
                          </a:solidFill>
                          <a:prstDash val="solid"/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" o:spid="_x0000_s1026" o:spt="20" style="position:absolute;left:0pt;margin-left:-63.25pt;margin-top:160.85pt;height:0pt;width:42.5pt;mso-wrap-distance-bottom:0pt;mso-wrap-distance-left:9pt;mso-wrap-distance-right:9pt;mso-wrap-distance-top:0pt;z-index:251668480;mso-width-relative:page;mso-height-relative:page;" filled="f" stroked="t" coordsize="21600,21600" o:gfxdata="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PINA0tsAAAAM&#10;AQAADwAAAAAAAAABACAAAAA4AAAAZHJzL2Rvd25yZXYueG1sUEsBAhQAFAAAAAgAh07iQEwWD9bK&#10;AQAAoAMAAA4AAAAAAAAAAQAgAAAAQAEAAGRycy9lMm9Eb2MueG1sUEsFBgAAAAAGAAYAWQEAAHwF&#10;AAAAAA==&#10;">
                <v:fill on="f" focussize="0,0"/>
                <v:stroke weight="0.87503937007874pt" color="#262626" miterlimit="8" joinstyle="miter"/>
                <v:imagedata o:title=""/>
                <o:lock v:ext="edit" aspectratio="f"/>
                <w10:wrap type="square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2044065</wp:posOffset>
                </wp:positionV>
                <wp:extent cx="539750" cy="0"/>
                <wp:effectExtent l="0" t="0" r="0" b="0"/>
                <wp:wrapSquare wrapText="bothSides"/>
                <wp:docPr id="16" name="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noFill/>
                        <a:ln w="11113" cap="flat">
                          <a:solidFill>
                            <a:srgbClr val="262626"/>
                          </a:solidFill>
                          <a:prstDash val="solid"/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" o:spid="_x0000_s1026" o:spt="20" style="position:absolute;left:0pt;margin-left:149.95pt;margin-top:160.95pt;height:0pt;width:42.5pt;mso-wrap-distance-bottom:0pt;mso-wrap-distance-left:9pt;mso-wrap-distance-right:9pt;mso-wrap-distance-top:0pt;z-index:251662336;mso-width-relative:page;mso-height-relative:page;" filled="f" stroked="t" coordsize="21600,21600" o:gfxdata="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BfhFEh2gAAAAsB&#10;AAAPAAAAAAAAAAEAIAAAADgAAABkcnMvZG93bnJldi54bWxQSwECFAAUAAAACACHTuJA0fr7q8oB&#10;AACgAwAADgAAAAAAAAABACAAAAA/AQAAZHJzL2Uyb0RvYy54bWxQSwUGAAAAAAYABgBZAQAAewUA&#10;AAAA&#10;">
                <v:fill on="f" focussize="0,0"/>
                <v:stroke weight="0.87503937007874pt" color="#262626" miterlimit="8" joinstyle="miter"/>
                <v:imagedata o:title=""/>
                <o:lock v:ext="edit" aspectratio="f"/>
                <w10:wrap type="square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page">
                  <wp:posOffset>3074035</wp:posOffset>
                </wp:positionH>
                <wp:positionV relativeFrom="page">
                  <wp:posOffset>6974840</wp:posOffset>
                </wp:positionV>
                <wp:extent cx="1015365" cy="706120"/>
                <wp:effectExtent l="0" t="0" r="0" b="0"/>
                <wp:wrapNone/>
                <wp:docPr id="176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706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  <w:t>大学教育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9-2024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6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242.05pt;margin-top:549.2pt;height:55.6pt;width:79.95pt;mso-position-horizontal-relative:page;mso-position-vertical-relative:page;z-index:251715584;mso-width-relative:page;mso-height-relative:page;" filled="f" stroked="f" coordsize="21600,21600" o:gfxdata="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CKET9J2gAAAA0B&#10;AAAPAAAAAAAAAAEAIAAAADgAAABkcnMvZG93bnJldi54bWxQSwECFAAUAAAACACHTuJAYKinPsoB&#10;AACIAwAADgAAAAAAAAABACAAAAA/AQAAZHJzL2Uyb0RvYy54bWxQSwUGAAAAAAYABgBZAQAAewUA&#10;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  <w:t>大学教育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9-2024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6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4269105</wp:posOffset>
                </wp:positionH>
                <wp:positionV relativeFrom="page">
                  <wp:posOffset>6965315</wp:posOffset>
                </wp:positionV>
                <wp:extent cx="2865755" cy="913765"/>
                <wp:effectExtent l="0" t="0" r="0" b="0"/>
                <wp:wrapNone/>
                <wp:docPr id="17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755" cy="913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  <w:t>清华大学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就读于清华大学致理书院数学与应用数学专业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熟练掌握分析学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代数学基础知识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程序设计基础扎实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336.15pt;margin-top:548.45pt;height:71.95pt;width:225.65pt;mso-position-horizontal-relative:page;mso-position-vertical-relative:page;z-index:-251610112;mso-width-relative:page;mso-height-relative:page;" filled="f" stroked="f" coordsize="21600,21600" o:gfxdata="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fqC0BNwAAAAO&#10;AQAADwAAAAAAAAABACAAAAA4AAAAZHJzL2Rvd25yZXYueG1sUEsBAhQAFAAAAAgAh07iQA0wXYDJ&#10;AQAAiAMAAA4AAAAAAAAAAQAgAAAAQQEAAGRycy9lMm9Eb2MueG1sUEsFBgAAAAAGAAYAWQEAAHwF&#10;AAAA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40" w:lineRule="auto"/>
                        <w:jc w:val="both"/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  <w:t>清华大学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就读于清华大学致理书院数学与应用数学专业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熟练掌握分析学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代数学基础知识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程序设计基础扎实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3020060</wp:posOffset>
                </wp:positionV>
                <wp:extent cx="941705" cy="54610"/>
                <wp:effectExtent l="0" t="0" r="10795" b="2540"/>
                <wp:wrapSquare wrapText="bothSides"/>
                <wp:docPr id="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9.8pt;margin-top:237.8pt;height:4.3pt;width:74.15pt;mso-wrap-distance-bottom:0pt;mso-wrap-distance-left:9pt;mso-wrap-distance-right:9pt;mso-wrap-distance-top:0pt;z-index:251682816;mso-width-relative:page;mso-height-relative:page;" fillcolor="#D9D9D9 [2732]" filled="t" stroked="f" coordsize="21600,21600" o:gfxdata="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WAAAAZHJzL1BL&#10;AQIUABQAAAAIAIdO4kCUNZcj3QAAAAoBAAAPAAAAAAAAAAEAIAAAADgAAABkcnMvZG93bnJldi54&#10;bWxQSwECFAAUAAAACACHTuJAIk/STBgCAAA3BAAADgAAAAAAAAABACAAAABCAQAAZHJzL2Uyb0Rv&#10;Yy54bWxQSwUGAAAAAAYABgBZAQAAzA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3020695</wp:posOffset>
                </wp:positionV>
                <wp:extent cx="288290" cy="54610"/>
                <wp:effectExtent l="0" t="0" r="16510" b="21590"/>
                <wp:wrapSquare wrapText="bothSides"/>
                <wp:docPr id="6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29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9.8pt;margin-top:237.85pt;height:4.3pt;width:22.7pt;mso-wrap-distance-bottom:0pt;mso-wrap-distance-left:9pt;mso-wrap-distance-right:9pt;mso-wrap-distance-top:0pt;z-index:251683840;mso-width-relative:page;mso-height-relative:page;" fillcolor="#414042" filled="t" stroked="f" coordsize="21600,21600" o:gfxdata="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JWNSrbY&#10;AAAACQEAAA8AAAAAAAAAAQAgAAAAOAAAAGRycy9kb3ducmV2LnhtbFBLAQIUABQAAAAIAIdO4kB3&#10;QAvzCgIAABUEAAAOAAAAAAAAAAEAIAAAAD0BAABkcnMvZTJvRG9jLnhtbFBLBQYAAAAABgAGAFkB&#10;AAC5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3437890</wp:posOffset>
                </wp:positionV>
                <wp:extent cx="941705" cy="54610"/>
                <wp:effectExtent l="0" t="0" r="10795" b="2540"/>
                <wp:wrapSquare wrapText="bothSides"/>
                <wp:docPr id="6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9.8pt;margin-top:270.7pt;height:4.3pt;width:74.15pt;mso-wrap-distance-bottom:0pt;mso-wrap-distance-left:9pt;mso-wrap-distance-right:9pt;mso-wrap-distance-top:0pt;z-index:251684864;mso-width-relative:page;mso-height-relative:page;" fillcolor="#D9D9D9 [2732]" filled="t" stroked="f" coordsize="21600,21600" o:gfxdata="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WAAAAZHJzL1BL&#10;AQIUABQAAAAIAIdO4kAnaclb3AAAAAoBAAAPAAAAAAAAAAEAIAAAADgAAABkcnMvZG93bnJldi54&#10;bWxQSwECFAAUAAAACACHTuJA6U6KyBkCAAA3BAAADgAAAAAAAAABACAAAABBAQAAZHJzL2Uyb0Rv&#10;Yy54bWxQSwUGAAAAAAYABgBZAQAAzA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3437890</wp:posOffset>
                </wp:positionV>
                <wp:extent cx="828040" cy="54610"/>
                <wp:effectExtent l="0" t="0" r="10160" b="21590"/>
                <wp:wrapSquare wrapText="bothSides"/>
                <wp:docPr id="6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8" o:spid="_x0000_s1026" o:spt="1" style="position:absolute;left:0pt;margin-left:9.8pt;margin-top:270.7pt;height:4.3pt;width:65.2pt;mso-wrap-distance-bottom:0pt;mso-wrap-distance-left:9pt;mso-wrap-distance-right:9pt;mso-wrap-distance-top:0pt;z-index:251685888;mso-width-relative:page;mso-height-relative:page;" fillcolor="#414042" filled="t" stroked="f" coordsize="21600,21600" o:gfxdata="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nnSXatgA&#10;AAAKAQAADwAAAAAAAAABACAAAAA4AAAAZHJzL2Rvd25yZXYueG1sUEsBAhQAFAAAAAgAh07iQNfD&#10;5NEJAgAAFQQAAA4AAAAAAAAAAQAgAAAAPQEAAGRycy9lMm9Eb2MueG1sUEsFBgAAAAAGAAYAWQEA&#10;ALg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3230245</wp:posOffset>
                </wp:positionV>
                <wp:extent cx="941705" cy="54610"/>
                <wp:effectExtent l="0" t="0" r="10795" b="2540"/>
                <wp:wrapSquare wrapText="bothSides"/>
                <wp:docPr id="6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.8pt;margin-top:254.35pt;height:4.3pt;width:74.15pt;mso-wrap-distance-bottom:0pt;mso-wrap-distance-left:9pt;mso-wrap-distance-right:9pt;mso-wrap-distance-top:0pt;z-index:251686912;mso-width-relative:page;mso-height-relative:page;" fillcolor="#D9D9D9 [2732]" filled="t" stroked="f" coordsize="21600,21600" o:gfxdata="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V13/itwAAAAKAQAADwAAAAAAAAABACAAAAA4AAAAZHJzL2Rvd25yZXYueG1s&#10;UEsBAhQAFAAAAAgAh07iQC73HOkXAgAANwQAAA4AAAAAAAAAAQAgAAAAQQEAAGRycy9lMm9Eb2Mu&#10;eG1sUEsFBgAAAAAGAAYAWQEAAMo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3228340</wp:posOffset>
                </wp:positionV>
                <wp:extent cx="791845" cy="54610"/>
                <wp:effectExtent l="0" t="0" r="20955" b="21590"/>
                <wp:wrapSquare wrapText="bothSides"/>
                <wp:docPr id="6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9.8pt;margin-top:254.2pt;height:4.3pt;width:62.35pt;mso-wrap-distance-bottom:0pt;mso-wrap-distance-left:9pt;mso-wrap-distance-right:9pt;mso-wrap-distance-top:0pt;z-index:251687936;mso-width-relative:page;mso-height-relative:page;" fillcolor="#414042" filled="t" stroked="f" coordsize="21600,21600" o:gfxdata="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2X9G&#10;K9kAAAAKAQAADwAAAAAAAAABACAAAAA4AAAAZHJzL2Rvd25yZXYueG1sUEsBAhQAFAAAAAgAh07i&#10;QLImHhALAgAAFgQAAA4AAAAAAAAAAQAgAAAAPgEAAGRycy9lMm9Eb2MueG1sUEsFBgAAAAAGAAYA&#10;WQEAALs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2811780</wp:posOffset>
                </wp:positionV>
                <wp:extent cx="941705" cy="54610"/>
                <wp:effectExtent l="0" t="0" r="10795" b="2540"/>
                <wp:wrapSquare wrapText="bothSides"/>
                <wp:docPr id="6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.8pt;margin-top:221.4pt;height:4.3pt;width:74.15pt;mso-wrap-distance-bottom:0pt;mso-wrap-distance-left:9pt;mso-wrap-distance-right:9pt;mso-wrap-distance-top:0pt;z-index:251688960;mso-width-relative:page;mso-height-relative:page;" fillcolor="#D9D9D9 [2732]" filled="t" stroked="f" coordsize="21600,21600" o:gfxdata="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KJSt5DcAAAACgEAAA8AAAAAAAAAAQAgAAAAOAAAAGRycy9kb3ducmV2Lnht&#10;bFBLAQIUABQAAAAIAIdO4kAYrbDfGAIAADgEAAAOAAAAAAAAAAEAIAAAAEEBAABkcnMvZTJvRG9j&#10;LnhtbFBLBQYAAAAABgAGAFkBAADL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2604135</wp:posOffset>
                </wp:positionV>
                <wp:extent cx="941705" cy="54610"/>
                <wp:effectExtent l="0" t="0" r="10795" b="2540"/>
                <wp:wrapSquare wrapText="bothSides"/>
                <wp:docPr id="6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9.8pt;margin-top:205.05pt;height:4.3pt;width:74.15pt;mso-wrap-distance-bottom:0pt;mso-wrap-distance-left:9pt;mso-wrap-distance-right:9pt;mso-wrap-distance-top:0pt;z-index:251689984;mso-width-relative:page;mso-height-relative:page;" fillcolor="#D9D9D9 [2732]" filled="t" stroked="f" coordsize="21600,21600" o:gfxdata="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FgAAAGRycy9QSwEC&#10;FAAUAAAACACHTuJA7FlO6tsAAAAKAQAADwAAAAAAAAABACAAAAA4AAAAZHJzL2Rvd25yZXYueG1s&#10;UEsBAhQAFAAAAAgAh07iQGM4r2oYAgAAOAQAAA4AAAAAAAAAAQAgAAAAQAEAAGRycy9lMm9Eb2Mu&#10;eG1sUEsFBgAAAAAGAAYAWQEAAMo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2397125</wp:posOffset>
                </wp:positionV>
                <wp:extent cx="941705" cy="54610"/>
                <wp:effectExtent l="0" t="0" r="10795" b="2540"/>
                <wp:wrapSquare wrapText="bothSides"/>
                <wp:docPr id="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9.8pt;margin-top:188.75pt;height:4.3pt;width:74.15pt;mso-wrap-distance-bottom:0pt;mso-wrap-distance-left:9pt;mso-wrap-distance-right:9pt;mso-wrap-distance-top:0pt;z-index:251691008;mso-width-relative:page;mso-height-relative:page;" fillcolor="#D9D9D9 [2732]" filled="t" stroked="f" coordsize="21600,21600" o:gfxdata="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Q8rqT9wAAAAKAQAADwAAAAAAAAABACAAAAA4AAAAZHJzL2Rvd25yZXYu&#10;eG1sUEsBAhQAFAAAAAgAh07iQGjMPfsaAgAAOAQAAA4AAAAAAAAAAQAgAAAAQQEAAGRycy9lMm9E&#10;b2MueG1sUEsFBgAAAAAGAAYAWQEAAM0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2811780</wp:posOffset>
                </wp:positionV>
                <wp:extent cx="749300" cy="54610"/>
                <wp:effectExtent l="0" t="0" r="12700" b="2540"/>
                <wp:wrapSquare wrapText="bothSides"/>
                <wp:docPr id="7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.8pt;margin-top:221.4pt;height:4.3pt;width:59pt;mso-wrap-distance-bottom:0pt;mso-wrap-distance-left:9pt;mso-wrap-distance-right:9pt;mso-wrap-distance-top:0pt;z-index:251692032;mso-width-relative:page;mso-height-relative:page;" fillcolor="#414042" filled="t" stroked="f" coordsize="21600,21600" o:gfxdata="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NgCcd/Y&#10;AAAACgEAAA8AAAAAAAAAAQAgAAAAOAAAAGRycy9kb3ducmV2LnhtbFBLAQIUABQAAAAIAIdO4kBt&#10;OnjOCgIAABYEAAAOAAAAAAAAAAEAIAAAAD0BAABkcnMvZTJvRG9jLnhtbFBLBQYAAAAABgAGAFkB&#10;AAC5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2604135</wp:posOffset>
                </wp:positionV>
                <wp:extent cx="647700" cy="54610"/>
                <wp:effectExtent l="0" t="0" r="12700" b="21590"/>
                <wp:wrapSquare wrapText="bothSides"/>
                <wp:docPr id="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9.8pt;margin-top:205.05pt;height:4.3pt;width:51pt;mso-wrap-distance-bottom:0pt;mso-wrap-distance-left:9pt;mso-wrap-distance-right:9pt;mso-wrap-distance-top:0pt;z-index:251693056;mso-width-relative:page;mso-height-relative:page;" fillcolor="#414042" filled="t" stroked="f" coordsize="21600,21600" o:gfxdata="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BzqJCNcA&#10;AAAKAQAADwAAAAAAAAABACAAAAA4AAAAZHJzL2Rvd25yZXYueG1sUEsBAhQAFAAAAAgAh07iQAmc&#10;O9QKAgAAFgQAAA4AAAAAAAAAAQAgAAAAPAEAAGRycy9lMm9Eb2MueG1sUEsFBgAAAAAGAAYAWQEA&#10;ALg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2397125</wp:posOffset>
                </wp:positionV>
                <wp:extent cx="720090" cy="54610"/>
                <wp:effectExtent l="0" t="0" r="16510" b="21590"/>
                <wp:wrapSquare wrapText="bothSides"/>
                <wp:docPr id="7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6" o:spid="_x0000_s1026" o:spt="1" style="position:absolute;left:0pt;margin-left:9.8pt;margin-top:188.75pt;height:4.3pt;width:56.7pt;mso-wrap-distance-bottom:0pt;mso-wrap-distance-left:9pt;mso-wrap-distance-right:9pt;mso-wrap-distance-top:0pt;z-index:251694080;mso-width-relative:page;mso-height-relative:page;" fillcolor="#414042" filled="t" stroked="f" coordsize="21600,21600" o:gfxdata="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m9v5S&#10;2AAAAAoBAAAPAAAAAAAAAAEAIAAAADgAAABkcnMvZG93bnJldi54bWxQSwECFAAUAAAACACHTuJA&#10;GjYovwsCAAAWBAAADgAAAAAAAAABACAAAAA9AQAAZHJzL2Uyb0RvYy54bWxQSwUGAAAAAAYABgBZ&#10;AQAAug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4586605</wp:posOffset>
                </wp:positionV>
                <wp:extent cx="941705" cy="54610"/>
                <wp:effectExtent l="0" t="0" r="10795" b="2540"/>
                <wp:wrapSquare wrapText="bothSides"/>
                <wp:docPr id="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5" o:spid="_x0000_s1026" o:spt="1" style="position:absolute;left:0pt;margin-left:9.8pt;margin-top:361.15pt;height:4.3pt;width:74.15pt;mso-wrap-distance-bottom:0pt;mso-wrap-distance-left:9pt;mso-wrap-distance-right:9pt;mso-wrap-distance-top:0pt;z-index:251695104;mso-width-relative:page;mso-height-relative:page;" fillcolor="#D9D9D9 [2732]" filled="t" stroked="f" coordsize="21600,21600" o:gfxdata="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HxMgt3bAAAACgEAAA8AAAAAAAAAAQAgAAAAOAAAAGRycy9kb3ducmV2Lnht&#10;bFBLAQIUABQAAAAIAIdO4kDHAYycGQIAADcEAAAOAAAAAAAAAAEAIAAAAEABAABkcnMvZTJvRG9j&#10;LnhtbFBLBQYAAAAABgAGAFkBAADL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4586605</wp:posOffset>
                </wp:positionV>
                <wp:extent cx="720090" cy="54610"/>
                <wp:effectExtent l="0" t="0" r="16510" b="21590"/>
                <wp:wrapSquare wrapText="bothSides"/>
                <wp:docPr id="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9.8pt;margin-top:361.15pt;height:4.3pt;width:56.7pt;mso-wrap-distance-bottom:0pt;mso-wrap-distance-left:9pt;mso-wrap-distance-right:9pt;mso-wrap-distance-top:0pt;z-index:251696128;mso-width-relative:page;mso-height-relative:page;" fillcolor="#414042" filled="t" stroked="f" coordsize="21600,21600" o:gfxdata="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JlwlsDY&#10;AAAACgEAAA8AAAAAAAAAAQAgAAAAOAAAAGRycy9kb3ducmV2LnhtbFBLAQIUABQAAAAIAIdO4kB7&#10;tBBoCgIAABUEAAAOAAAAAAAAAAEAIAAAAD0BAABkcnMvZTJvRG9jLnhtbFBLBQYAAAAABgAGAFkB&#10;AAC5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4796790</wp:posOffset>
                </wp:positionV>
                <wp:extent cx="941705" cy="54610"/>
                <wp:effectExtent l="0" t="0" r="10795" b="2540"/>
                <wp:wrapSquare wrapText="bothSides"/>
                <wp:docPr id="8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9.8pt;margin-top:377.7pt;height:4.3pt;width:74.15pt;mso-wrap-distance-bottom:0pt;mso-wrap-distance-left:9pt;mso-wrap-distance-right:9pt;mso-wrap-distance-top:0pt;z-index:251697152;mso-width-relative:page;mso-height-relative:page;" fillcolor="#D9D9D9 [2732]" filled="t" stroked="f" coordsize="21600,21600" o:gfxdata="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DAdq9DcAAAACgEAAA8AAAAAAAAAAQAgAAAAOAAAAGRycy9kb3ducmV2Lnht&#10;bFBLAQIUABQAAAAIAIdO4kCC4whOGAIAADcEAAAOAAAAAAAAAAEAIAAAAEEBAABkcnMvZTJvRG9j&#10;LnhtbFBLBQYAAAAABgAGAFkBAADL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4796790</wp:posOffset>
                </wp:positionV>
                <wp:extent cx="864235" cy="54610"/>
                <wp:effectExtent l="0" t="0" r="24765" b="21590"/>
                <wp:wrapSquare wrapText="bothSides"/>
                <wp:docPr id="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4235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9.8pt;margin-top:377.7pt;height:4.3pt;width:68.05pt;mso-wrap-distance-bottom:0pt;mso-wrap-distance-left:9pt;mso-wrap-distance-right:9pt;mso-wrap-distance-top:0pt;z-index:251698176;mso-width-relative:page;mso-height-relative:page;" fillcolor="#414042" filled="t" stroked="f" coordsize="21600,21600" o:gfxdata="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AvSJXR&#10;2AAAAAoBAAAPAAAAAAAAAAEAIAAAADgAAABkcnMvZG93bnJldi54bWxQSwECFAAUAAAACACHTuJA&#10;hyNZAgsCAAAWBAAADgAAAAAAAAABACAAAAA9AQAAZHJzL2Uyb0RvYy54bWxQSwUGAAAAAAYABgBZ&#10;AQAAug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4377055</wp:posOffset>
                </wp:positionV>
                <wp:extent cx="941705" cy="54610"/>
                <wp:effectExtent l="0" t="0" r="10795" b="2540"/>
                <wp:wrapSquare wrapText="bothSides"/>
                <wp:docPr id="8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9.8pt;margin-top:344.65pt;height:4.3pt;width:74.15pt;mso-wrap-distance-bottom:0pt;mso-wrap-distance-left:9pt;mso-wrap-distance-right:9pt;mso-wrap-distance-top:0pt;z-index:251699200;mso-width-relative:page;mso-height-relative:page;" fillcolor="#D9D9D9 [2732]" filled="t" stroked="f" coordsize="21600,21600" o:gfxdata="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BYAAABkcnMvUEsB&#10;AhQAFAAAAAgAh07iQEuu3DvcAAAACgEAAA8AAAAAAAAAAQAgAAAAOAAAAGRycy9kb3ducmV2Lnht&#10;bFBLAQIUABQAAAAIAIdO4kDPVncAGAIAADgEAAAOAAAAAAAAAAEAIAAAAEEBAABkcnMvZTJvRG9j&#10;LnhtbFBLBQYAAAAABgAGAFkBAADL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4168140</wp:posOffset>
                </wp:positionV>
                <wp:extent cx="941705" cy="54610"/>
                <wp:effectExtent l="0" t="0" r="10795" b="2540"/>
                <wp:wrapSquare wrapText="bothSides"/>
                <wp:docPr id="8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9.8pt;margin-top:328.2pt;height:4.3pt;width:74.15pt;mso-wrap-distance-bottom:0pt;mso-wrap-distance-left:9pt;mso-wrap-distance-right:9pt;mso-wrap-distance-top:0pt;z-index:251700224;mso-width-relative:page;mso-height-relative:page;" fillcolor="#D9D9D9 [2732]" filled="t" stroked="f" coordsize="21600,21600" o:gfxdata="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WAAAAZHJzL1BL&#10;AQIUABQAAAAIAIdO4kCW0EhA3AAAAAoBAAAPAAAAAAAAAAEAIAAAADgAAABkcnMvZG93bnJldi54&#10;bWxQSwECFAAUAAAACACHTuJAscvWlBkCAAA4BAAADgAAAAAAAAABACAAAABBAQAAZHJzL2Uyb0Rv&#10;Yy54bWxQSwUGAAAAAAYABgBZAQAAzA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3959225</wp:posOffset>
                </wp:positionV>
                <wp:extent cx="941705" cy="54610"/>
                <wp:effectExtent l="0" t="0" r="10795" b="2540"/>
                <wp:wrapSquare wrapText="bothSides"/>
                <wp:docPr id="8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705" cy="54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9.8pt;margin-top:311.75pt;height:4.3pt;width:74.15pt;mso-wrap-distance-bottom:0pt;mso-wrap-distance-left:9pt;mso-wrap-distance-right:9pt;mso-wrap-distance-top:0pt;z-index:251701248;mso-width-relative:page;mso-height-relative:page;" fillcolor="#D9D9D9 [2732]" filled="t" stroked="f" coordsize="21600,21600" o:gfxdata="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WAAAAZHJzL1BL&#10;AQIUABQAAAAIAIdO4kDQUsuf3AAAAAoBAAAPAAAAAAAAAAEAIAAAADgAAABkcnMvZG93bnJldi54&#10;bWxQSwECFAAUAAAACACHTuJAuj9EBRkCAAA4BAAADgAAAAAAAAABACAAAABBAQAAZHJzL2Uyb0Rv&#10;Yy54bWxQSwUGAAAAAAYABgBZAQAAzA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4377055</wp:posOffset>
                </wp:positionV>
                <wp:extent cx="612140" cy="54610"/>
                <wp:effectExtent l="0" t="0" r="22860" b="21590"/>
                <wp:wrapSquare wrapText="bothSides"/>
                <wp:docPr id="8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14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9.8pt;margin-top:344.65pt;height:4.3pt;width:48.2pt;mso-wrap-distance-bottom:0pt;mso-wrap-distance-left:9pt;mso-wrap-distance-right:9pt;mso-wrap-distance-top:0pt;z-index:251702272;mso-width-relative:page;mso-height-relative:page;" fillcolor="#414042" filled="t" stroked="f" coordsize="21600,21600" o:gfxdata="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S+9gatgA&#10;AAAKAQAADwAAAAAAAAABACAAAAA4AAAAZHJzL2Rvd25yZXYueG1sUEsBAhQAFAAAAAgAh07iQOyZ&#10;iLMJAgAAFgQAAA4AAAAAAAAAAQAgAAAAPQEAAGRycy9lMm9Eb2MueG1sUEsFBgAAAAAGAAYAWQEA&#10;ALg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4168140</wp:posOffset>
                </wp:positionV>
                <wp:extent cx="791845" cy="54610"/>
                <wp:effectExtent l="0" t="0" r="20955" b="21590"/>
                <wp:wrapSquare wrapText="bothSides"/>
                <wp:docPr id="8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9.8pt;margin-top:328.2pt;height:4.3pt;width:62.35pt;mso-wrap-distance-bottom:0pt;mso-wrap-distance-left:9pt;mso-wrap-distance-right:9pt;mso-wrap-distance-top:0pt;z-index:251703296;mso-width-relative:page;mso-height-relative:page;" fillcolor="#414042" filled="t" stroked="f" coordsize="21600,21600" o:gfxdata="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DRS8YY&#10;2AAAAAoBAAAPAAAAAAAAAAEAIAAAADgAAABkcnMvZG93bnJldi54bWxQSwECFAAUAAAACACHTuJA&#10;m2Tj6gsCAAAWBAAADgAAAAAAAAABACAAAAA9AQAAZHJzL2Uyb0RvYy54bWxQSwUGAAAAAAYABgBZ&#10;AQAAug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124460</wp:posOffset>
                </wp:positionH>
                <wp:positionV relativeFrom="paragraph">
                  <wp:posOffset>3959225</wp:posOffset>
                </wp:positionV>
                <wp:extent cx="828040" cy="54610"/>
                <wp:effectExtent l="0" t="0" r="10160" b="21590"/>
                <wp:wrapSquare wrapText="bothSides"/>
                <wp:docPr id="8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5461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6" o:spid="_x0000_s1026" o:spt="1" style="position:absolute;left:0pt;margin-left:9.8pt;margin-top:311.75pt;height:4.3pt;width:65.2pt;mso-wrap-distance-bottom:0pt;mso-wrap-distance-left:9pt;mso-wrap-distance-right:9pt;mso-wrap-distance-top:0pt;z-index:251704320;mso-width-relative:page;mso-height-relative:page;" fillcolor="#414042" filled="t" stroked="f" coordsize="21600,21600" o:gfxdata="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aU+VrtgA&#10;AAAKAQAADwAAAAAAAAABACAAAAA4AAAAZHJzL2Rvd25yZXYueG1sUEsBAhQAFAAAAAgAh07iQDyZ&#10;3R0JAgAAFgQAAA4AAAAAAAAAAQAgAAAAPQEAAGRycy9lMm9Eb2MueG1sUEsFBgAAAAAGAAYAWQEA&#10;ALg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-803275</wp:posOffset>
                </wp:positionH>
                <wp:positionV relativeFrom="paragraph">
                  <wp:posOffset>1538605</wp:posOffset>
                </wp:positionV>
                <wp:extent cx="6839585" cy="17145"/>
                <wp:effectExtent l="0" t="0" r="0" b="0"/>
                <wp:wrapSquare wrapText="bothSides"/>
                <wp:docPr id="1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9585" cy="1714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-63.25pt;margin-top:121.15pt;height:1.35pt;width:538.55pt;mso-wrap-distance-bottom:0pt;mso-wrap-distance-left:9pt;mso-wrap-distance-right:9pt;mso-wrap-distance-top:0pt;z-index:251660288;mso-width-relative:page;mso-height-relative:page;" fillcolor="#7F7F7F" filled="t" stroked="f" coordsize="21600,21600" o:gfxdata="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WAAAAZHJzL1BLAQIUABQAAAAIAIdO4kB7u6r71wAA&#10;AAwBAAAPAAAAAAAAAAEAIAAAADgAAABkcnMvZG93bnJldi54bWxQSwECFAAUAAAACACHTuJAWQAY&#10;LAkCAAAWBAAADgAAAAAAAAABACAAAAA8AQAAZHJzL2Uyb0RvYy54bWxQSwUGAAAAAAYABgBZAQAA&#10;twUAAAAA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3063240</wp:posOffset>
                </wp:positionH>
                <wp:positionV relativeFrom="page">
                  <wp:posOffset>8921115</wp:posOffset>
                </wp:positionV>
                <wp:extent cx="1015365" cy="827405"/>
                <wp:effectExtent l="0" t="0" r="0" b="0"/>
                <wp:wrapNone/>
                <wp:docPr id="10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827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  <w:t>个人荣誉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default" w:ascii="Montserrat Light" w:hAnsi="Montserrat Light" w:eastAsia="微软雅黑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2014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9-2023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241.2pt;margin-top:702.45pt;height:65.15pt;width:79.95pt;mso-position-horizontal-relative:page;mso-position-vertical-relative:page;z-index:251708416;mso-width-relative:page;mso-height-relative:page;" filled="f" stroked="f" coordsize="21600,21600" o:gfxdata="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DX1fRF3AAAAA0B&#10;AAAPAAAAAAAAAAEAIAAAADgAAABkcnMvZG93bnJldi54bWxQSwECFAAUAAAACACHTuJAZg2F1sgB&#10;AACHAwAADgAAAAAAAAABACAAAABBAQAAZHJzL2Uyb0RvYy54bWxQSwUGAAAAAAYABgBZAQAAewUA&#10;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  <w:t>个人荣誉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default" w:ascii="Montserrat Light" w:hAnsi="Montserrat Light" w:eastAsia="微软雅黑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2014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9-2023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5652135</wp:posOffset>
                </wp:positionV>
                <wp:extent cx="539750" cy="0"/>
                <wp:effectExtent l="0" t="0" r="0" b="0"/>
                <wp:wrapSquare wrapText="bothSides"/>
                <wp:docPr id="34" name="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noFill/>
                        <a:ln w="11113" cap="flat">
                          <a:solidFill>
                            <a:srgbClr val="262626"/>
                          </a:solidFill>
                          <a:prstDash val="solid"/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" o:spid="_x0000_s1026" o:spt="20" style="position:absolute;left:0pt;margin-left:149.95pt;margin-top:445.05pt;height:0pt;width:42.5pt;mso-wrap-distance-bottom:0pt;mso-wrap-distance-left:9pt;mso-wrap-distance-right:9pt;mso-wrap-distance-top:0pt;z-index:251664384;mso-width-relative:page;mso-height-relative:page;" filled="f" stroked="t" coordsize="21600,21600" o:gfxdata="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DSiOFY2gAAAAsB&#10;AAAPAAAAAAAAAAEAIAAAADgAAABkcnMvZG93bnJldi54bWxQSwECFAAUAAAACACHTuJAD3kyI8oB&#10;AACgAwAADgAAAAAAAAABACAAAAA/AQAAZHJzL2Uyb0RvYy54bWxQSwUGAAAAAAYABgBZAQAAewUA&#10;AAAA&#10;">
                <v:fill on="f" focussize="0,0"/>
                <v:stroke weight="0.87503937007874pt" color="#262626" miterlimit="8" joinstyle="miter"/>
                <v:imagedata o:title=""/>
                <o:lock v:ext="edit" aspectratio="f"/>
                <w10:wrap type="square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5291455</wp:posOffset>
                </wp:positionV>
                <wp:extent cx="1671955" cy="33909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95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育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414042"/>
                                <w:spacing w:val="30"/>
                                <w:sz w:val="30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150.5pt;margin-top:416.65pt;height:26.7pt;width:131.65pt;mso-wrap-distance-bottom:0pt;mso-wrap-distance-left:9pt;mso-wrap-distance-right:9pt;mso-wrap-distance-top:0pt;z-index:251663360;mso-width-relative:page;mso-height-relative:page;" filled="f" stroked="f" coordsize="21600,21600" o:gfxdata="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FgAA&#10;AGRycy9QSwECFAAUAAAACACHTuJA6Bf2kdkAAAALAQAADwAAAAAAAAABACAAAAA4AAAAZHJzL2Rv&#10;d25yZXYueG1sUEsBAhQAFAAAAAgAh07iQPlGT0EjAgAAVwQAAA4AAAAAAAAAAQAgAAAAPg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教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育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经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414042"/>
                          <w:spacing w:val="30"/>
                          <w:sz w:val="30"/>
                          <w:lang w:eastAsia="zh-CN"/>
                        </w:rPr>
                        <w:t>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1471930</wp:posOffset>
                </wp:positionH>
                <wp:positionV relativeFrom="margin">
                  <wp:posOffset>1870075</wp:posOffset>
                </wp:positionV>
                <wp:extent cx="22225" cy="7416165"/>
                <wp:effectExtent l="0" t="0" r="3175" b="635"/>
                <wp:wrapSquare wrapText="bothSides"/>
                <wp:docPr id="1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" cy="741616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115.9pt;margin-top:147.25pt;height:583.95pt;width:1.75pt;mso-position-vertical-relative:margin;mso-wrap-distance-bottom:0pt;mso-wrap-distance-left:9pt;mso-wrap-distance-right:9pt;mso-wrap-distance-top:0pt;z-index:251659264;mso-width-relative:page;mso-height-relative:page;" fillcolor="#7F7F7F" filled="t" stroked="f" coordsize="21600,21600" o:gfxdata="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pZL2e9gA&#10;AAAMAQAADwAAAAAAAAABACAAAAA4AAAAZHJzL2Rvd25yZXYueG1sUEsBAhQAFAAAAAgAh07iQMcV&#10;GscJAgAAFwQAAA4AAAAAAAAAAQAgAAAAPQEAAGRycy9lMm9Eb2MueG1sUEsFBgAAAAAGAAYAWQEA&#10;ALgFAAAAAA=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page">
                  <wp:posOffset>3056890</wp:posOffset>
                </wp:positionH>
                <wp:positionV relativeFrom="page">
                  <wp:posOffset>5298440</wp:posOffset>
                </wp:positionV>
                <wp:extent cx="1015365" cy="722630"/>
                <wp:effectExtent l="0" t="0" r="0" b="0"/>
                <wp:wrapNone/>
                <wp:docPr id="171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722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  <w:t>公众号运营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7-2023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6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240.7pt;margin-top:417.2pt;height:56.9pt;width:79.95pt;mso-position-horizontal-relative:page;mso-position-vertical-relative:page;z-index:251718656;mso-width-relative:page;mso-height-relative:page;" filled="f" stroked="f" coordsize="21600,21600" o:gfxdata="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EwbpQdsAAAAL&#10;AQAADwAAAAAAAAABACAAAAA4AAAAZHJzL2Rvd25yZXYueG1sUEsBAhQAFAAAAAgAh07iQAFY9P7K&#10;AQAAiAMAAA4AAAAAAAAAAQAgAAAAQAEAAGRycy9lMm9Eb2MueG1sUEsFBgAAAAAGAAYAWQEAAHwF&#10;AAAA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  <w:t>公众号运营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22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7-2023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6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4260215</wp:posOffset>
                </wp:positionH>
                <wp:positionV relativeFrom="page">
                  <wp:posOffset>4345305</wp:posOffset>
                </wp:positionV>
                <wp:extent cx="2850515" cy="946785"/>
                <wp:effectExtent l="0" t="0" r="0" b="0"/>
                <wp:wrapNone/>
                <wp:docPr id="170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515" cy="946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  <w:t>SRT项目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春季加入清华大学人机交互实验室立项的SRT项目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负责全部前端及部分后端开发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335.45pt;margin-top:342.15pt;height:74.55pt;width:224.45pt;mso-position-horizontal-relative:page;mso-position-vertical-relative:page;z-index:-251604992;mso-width-relative:page;mso-height-relative:page;" filled="f" stroked="f" coordsize="21600,21600" o:gfxdata="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FgAAAGRycy9QSwECFAAUAAAACACHTuJAtMVZdNoAAAAMAQAA&#10;DwAAAAAAAAABACAAAAA4AAAAZHJzL2Rvd25yZXYueG1sUEsBAhQAFAAAAAgAh07iQERs7J7IAQAA&#10;iAMAAA4AAAAAAAAAAQAgAAAAPwEAAGRycy9lMm9Eb2MueG1sUEsFBgAAAAAGAAYAWQEAAHkFAAAA&#10;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both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  <w:t>SRT项目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春季加入清华大学人机交互实验室立项的SRT项目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负责全部前端及部分后端开发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page">
                  <wp:posOffset>3065145</wp:posOffset>
                </wp:positionH>
                <wp:positionV relativeFrom="page">
                  <wp:posOffset>4343400</wp:posOffset>
                </wp:positionV>
                <wp:extent cx="1015365" cy="782320"/>
                <wp:effectExtent l="0" t="0" r="0" b="0"/>
                <wp:wrapNone/>
                <wp:docPr id="16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782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val="en-US" w:eastAsia="zh-Hans"/>
                              </w:rPr>
                              <w:t>人机协同创作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2-2023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7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241.35pt;margin-top:342pt;height:61.6pt;width:79.95pt;mso-position-horizontal-relative:page;mso-position-vertical-relative:page;z-index:251719680;mso-width-relative:page;mso-height-relative:page;" filled="f" stroked="f" coordsize="21600,21600" o:gfxdata="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B2OAUq2gAAAAsB&#10;AAAPAAAAAAAAAAEAIAAAADgAAABkcnMvZG93bnJldi54bWxQSwECFAAUAAAACACHTuJADPQdsMoB&#10;AACIAwAADgAAAAAAAAABACAAAAA/AQAAZHJzL2Uyb0RvYy54bWxQSwUGAAAAAAYABgBZAQAAewUA&#10;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val="en-US" w:eastAsia="zh-Hans"/>
                        </w:rPr>
                        <w:t>人机协同创作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2-2023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7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4264660</wp:posOffset>
                </wp:positionH>
                <wp:positionV relativeFrom="page">
                  <wp:posOffset>3385185</wp:posOffset>
                </wp:positionV>
                <wp:extent cx="2900680" cy="993775"/>
                <wp:effectExtent l="0" t="0" r="0" b="0"/>
                <wp:wrapNone/>
                <wp:docPr id="90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680" cy="99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  <w:t>个人网站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使用React框架和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NodeJS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语言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借助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ChatGPT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等工具实现了高效的全栈开发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335.8pt;margin-top:266.55pt;height:78.25pt;width:228.4pt;mso-position-horizontal-relative:page;mso-position-vertical-relative:page;z-index:-251611136;mso-width-relative:page;mso-height-relative:page;" filled="f" stroked="f" coordsize="21600,21600" o:gfxdata="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FgAAAGRycy9QSwECFAAUAAAACACHTuJAjLbVqtsAAAAMAQAA&#10;DwAAAAAAAAABACAAAAA4AAAAZHJzL2Rvd25yZXYueG1sUEsBAhQAFAAAAAgAh07iQAqSUbTHAQAA&#10;hwMAAA4AAAAAAAAAAQAgAAAAQAEAAGRycy9lMm9Eb2MueG1sUEsFBgAAAAAGAAYAWQEAAHkFAAAA&#10;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both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  <w:t>个人网站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使用React框架和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NodeJS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语言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借助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ChatGPT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等工具实现了高效的全栈开发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page">
                  <wp:posOffset>3069590</wp:posOffset>
                </wp:positionH>
                <wp:positionV relativeFrom="page">
                  <wp:posOffset>3388995</wp:posOffset>
                </wp:positionV>
                <wp:extent cx="1015365" cy="817245"/>
                <wp:effectExtent l="0" t="0" r="0" b="0"/>
                <wp:wrapNone/>
                <wp:docPr id="168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817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Hans"/>
                              </w:rPr>
                              <w:t>ACANXIE.COM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6-2023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Hans"/>
                              </w:rPr>
                              <w:t>.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eastAsia="zh-Hans"/>
                              </w:rPr>
                              <w:t>7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241.7pt;margin-top:266.85pt;height:64.35pt;width:79.95pt;mso-position-horizontal-relative:page;mso-position-vertical-relative:page;z-index:251710464;mso-width-relative:page;mso-height-relative:page;" filled="f" stroked="f" coordsize="21600,21600" o:gfxdata="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BYAAABkcnMvUEsBAhQAFAAAAAgAh07iQKqCDO7aAAAACwEA&#10;AA8AAAAAAAAAAQAgAAAAOAAAAGRycy9kb3ducmV2LnhtbFBLAQIUABQAAAAIAIdO4kAuBkhmyQEA&#10;AIgDAAAOAAAAAAAAAAEAIAAAAD8BAABkcnMvZTJvRG9jLnhtbFBLBQYAAAAABgAGAFkBAAB6BQAA&#10;AAA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Hans"/>
                        </w:rPr>
                        <w:t>ACANXIE.COM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6-2023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Hans"/>
                        </w:rPr>
                        <w:t>.</w:t>
                      </w:r>
                      <w: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eastAsia="zh-Hans"/>
                        </w:rPr>
                        <w:t>7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4264025</wp:posOffset>
                </wp:positionH>
                <wp:positionV relativeFrom="page">
                  <wp:posOffset>5294630</wp:posOffset>
                </wp:positionV>
                <wp:extent cx="2828925" cy="969645"/>
                <wp:effectExtent l="0" t="0" r="0" b="0"/>
                <wp:wrapNone/>
                <wp:docPr id="172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969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  <w:t>微信公众号“THU秦协”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全称“清华大学三秦文化交流协会”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过去一年间负责公众号的排版及运营工作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目前关注逾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2000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人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335.75pt;margin-top:416.9pt;height:76.35pt;width:222.75pt;mso-position-horizontal-relative:page;mso-position-vertical-relative:page;z-index:-251609088;mso-width-relative:page;mso-height-relative:page;" filled="f" stroked="f" coordsize="21600,21600" o:gfxdata="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FgAAAGRycy9QSwECFAAUAAAACACHTuJARx375dsAAAAMAQAA&#10;DwAAAAAAAAABACAAAAA4AAAAZHJzL2Rvd25yZXYueG1sUEsBAhQAFAAAAAgAh07iQM2hKXnHAQAA&#10;iAMAAA4AAAAAAAAAAQAgAAAAQAEAAGRycy9lMm9Eb2MueG1sUEsFBgAAAAAGAAYAWQEAAHkFAAAA&#10;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both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  <w:t>微信公众号“THU秦协”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全称“清华大学三秦文化交流协会”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过去一年间负责公众号的排版及运营工作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目前关注逾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2000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人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454660</wp:posOffset>
                </wp:positionV>
                <wp:extent cx="1462405" cy="833120"/>
                <wp:effectExtent l="0" t="0" r="0" b="0"/>
                <wp:wrapSquare wrapText="bothSides"/>
                <wp:docPr id="91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405" cy="833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left="20"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姓名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谢泽钰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出生年月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：Mar 2002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学校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清华大学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专业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pacing w:val="4"/>
                                <w:sz w:val="18"/>
                                <w:szCs w:val="18"/>
                                <w:lang w:val="en-US" w:eastAsia="zh-Hans"/>
                              </w:rPr>
                              <w:t>数学与应用数学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after="0" w:line="244" w:lineRule="auto"/>
                              <w:ind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7F7F7F" w:themeColor="background1" w:themeShade="80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50" w:lineRule="exact"/>
                              <w:ind w:right="5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color w:val="7F7F7F" w:themeColor="background1" w:themeShade="8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spacing w:after="0" w:line="280" w:lineRule="exact"/>
                              <w:contextualSpacing/>
                              <w:jc w:val="both"/>
                              <w:rPr>
                                <w:rFonts w:ascii="Open Sans" w:hAnsi="Open Sans" w:cs="Open Sans"/>
                                <w:color w:val="7F7F7F" w:themeColor="background1" w:themeShade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26" o:spt="202" type="#_x0000_t202" style="position:absolute;left:0pt;margin-left:73.5pt;margin-top:35.8pt;height:65.6pt;width:115.15pt;mso-wrap-distance-bottom:0pt;mso-wrap-distance-left:9pt;mso-wrap-distance-right:9pt;mso-wrap-distance-top:0pt;z-index:251709440;mso-width-relative:page;mso-height-relative:page;" filled="f" stroked="f" coordsize="21600,21600" o:gfxdata="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BRYC6C2QAAAAoBAAAPAAAAAAAAAAEAIAAAADgAAABkcnMvZG93&#10;bnJldi54bWxQSwECFAAUAAAACACHTuJA6yy+CiICAABXBAAADgAAAAAAAAABACAAAAA+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left="20"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姓名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谢泽钰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出生年月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：Mar 2002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学校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清华大学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专业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eastAsia="zh-Hans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pacing w:val="4"/>
                          <w:sz w:val="18"/>
                          <w:szCs w:val="18"/>
                          <w:lang w:val="en-US" w:eastAsia="zh-Hans"/>
                        </w:rPr>
                        <w:t>数学与应用数学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after="0" w:line="244" w:lineRule="auto"/>
                        <w:ind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7F7F7F" w:themeColor="background1" w:themeShade="80"/>
                          <w:sz w:val="18"/>
                          <w:szCs w:val="18"/>
                          <w:lang w:val="it-IT"/>
                        </w:rPr>
                      </w:pPr>
                    </w:p>
                    <w:p>
                      <w:pPr>
                        <w:pStyle w:val="3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Autospacing="0" w:after="0" w:afterAutospacing="0" w:line="250" w:lineRule="exact"/>
                        <w:ind w:right="57" w:rightChars="0" w:firstLine="0" w:firstLineChars="0"/>
                        <w:jc w:val="both"/>
                        <w:textAlignment w:val="auto"/>
                        <w:outlineLvl w:val="9"/>
                        <w:rPr>
                          <w:color w:val="7F7F7F" w:themeColor="background1" w:themeShade="80"/>
                          <w:sz w:val="18"/>
                          <w:szCs w:val="18"/>
                        </w:rPr>
                      </w:pPr>
                    </w:p>
                    <w:p>
                      <w:pPr>
                        <w:spacing w:after="0" w:line="280" w:lineRule="exact"/>
                        <w:contextualSpacing/>
                        <w:jc w:val="both"/>
                        <w:rPr>
                          <w:rFonts w:ascii="Open Sans" w:hAnsi="Open Sans" w:cs="Open Sans"/>
                          <w:color w:val="7F7F7F" w:themeColor="background1" w:themeShade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285115</wp:posOffset>
                </wp:positionV>
                <wp:extent cx="1151890" cy="1151890"/>
                <wp:effectExtent l="0" t="0" r="10160" b="10160"/>
                <wp:wrapNone/>
                <wp:docPr id="9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1151890"/>
                        </a:xfrm>
                        <a:prstGeom prst="ellipse">
                          <a:avLst/>
                        </a:prstGeom>
                        <a:blipFill rotWithShape="1"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22" o:spid="_x0000_s1026" o:spt="3" type="#_x0000_t3" style="position:absolute;left:0pt;margin-left:-62.25pt;margin-top:22.45pt;height:90.7pt;width:90.7pt;z-index:-251601920;v-text-anchor:middle;mso-width-relative:page;mso-height-relative:page;" filled="t" stroked="f" coordsize="21600,21600" o:gfxdata="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">
                <v:fill type="frame" on="t" focussize="0,0" recolor="t" rotate="t" r:id="rId1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-803275</wp:posOffset>
                </wp:positionH>
                <wp:positionV relativeFrom="paragraph">
                  <wp:posOffset>160020</wp:posOffset>
                </wp:positionV>
                <wp:extent cx="6839585" cy="17145"/>
                <wp:effectExtent l="0" t="0" r="0" b="0"/>
                <wp:wrapSquare wrapText="bothSides"/>
                <wp:docPr id="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9585" cy="1714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-63.25pt;margin-top:12.6pt;height:1.35pt;width:538.55pt;mso-wrap-distance-bottom:0pt;mso-wrap-distance-left:9pt;mso-wrap-distance-right:9pt;mso-wrap-distance-top:0pt;z-index:251713536;mso-width-relative:page;mso-height-relative:page;" fillcolor="#7F7F7F" filled="t" stroked="f" coordsize="21600,21600" o:gfxdata="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BYAAABkcnMvUEsBAhQAFAAAAAgAh07iQOD1CwXWAAAA&#10;CgEAAA8AAAAAAAAAAQAgAAAAOAAAAGRycy9kb3ducmV2LnhtbFBLAQIUABQAAAAIAIdO4kAKmvll&#10;CQIAABUEAAAOAAAAAAAAAAEAIAAAADsBAABkcnMvZTJvRG9jLnhtbFBLBQYAAAAABgAGAFkBAAC2&#10;BQAAAAA=&#10;">
                <v:fill on="t" focussize="0,0"/>
                <v:stroke on="f"/>
                <v:imagedata o:title=""/>
                <o:lock v:ext="edit" aspectratio="f"/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4258310</wp:posOffset>
                </wp:positionH>
                <wp:positionV relativeFrom="page">
                  <wp:posOffset>8911590</wp:posOffset>
                </wp:positionV>
                <wp:extent cx="2881630" cy="1450340"/>
                <wp:effectExtent l="0" t="0" r="0" b="0"/>
                <wp:wrapNone/>
                <wp:docPr id="9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145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  <w:t>各阶段获得奖项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初中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全国青少年信息学奥林匹克联赛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NOIP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二等奖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高中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中国数学奥林匹克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CMO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银牌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大学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入选清华大学数学学堂班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享受学堂班奖学金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335.3pt;margin-top:701.7pt;height:114.2pt;width:226.9pt;mso-position-horizontal-relative:page;mso-position-vertical-relative:page;z-index:-251594752;mso-width-relative:page;mso-height-relative:page;" filled="f" stroked="f" coordsize="21600,21600" o:gfxdata="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BYAAABkcnMvUEsBAhQAFAAAAAgAh07iQKaJ2M7aAAAADgEA&#10;AA8AAAAAAAAAAQAgAAAAOAAAAGRycy9kb3ducmV2LnhtbFBLAQIUABQAAAAIAIdO4kAp+/eYyQEA&#10;AIcDAAAOAAAAAAAAAAEAIAAAAD8BAABkcnMvZTJvRG9jLnhtbFBLBQYAAAAABgAGAFkBAAB6BQAA&#10;AAA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both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  <w:t>各阶段获得奖项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初中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全国青少年信息学奥林匹克联赛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（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NOIP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）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二等奖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高中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中国数学奥林匹克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（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CMO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）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银牌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大学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入选清华大学数学学堂班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享受学堂班奖学金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-802005</wp:posOffset>
                </wp:positionH>
                <wp:positionV relativeFrom="paragraph">
                  <wp:posOffset>5308600</wp:posOffset>
                </wp:positionV>
                <wp:extent cx="1532890" cy="32067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eastAsia="zh-CN"/>
                              </w:rPr>
                              <w:t>联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eastAsia="zh-CN"/>
                              </w:rPr>
                              <w:t>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eastAsia="zh-CN"/>
                              </w:rPr>
                              <w:t>方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22A35"/>
                                <w:spacing w:val="30"/>
                                <w:sz w:val="30"/>
                                <w:lang w:eastAsia="zh-CN"/>
                              </w:rPr>
                              <w:t>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26" o:spt="202" type="#_x0000_t202" style="position:absolute;left:0pt;margin-left:-63.15pt;margin-top:418pt;height:25.25pt;width:120.7pt;mso-wrap-distance-bottom:0pt;mso-wrap-distance-left:9pt;mso-wrap-distance-right:9pt;mso-wrap-distance-top:0pt;z-index:251669504;mso-width-relative:page;mso-height-relative:page;" filled="f" stroked="f" coordsize="21600,21600" o:gfxdata="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BYA&#10;AABkcnMvUEsBAhQAFAAAAAgAh07iQNuDgujaAAAADAEAAA8AAAAAAAAAAQAgAAAAOAAAAGRycy9k&#10;b3ducmV2LnhtbFBLAQIUABQAAAAIAIdO4kDVKyqfIwIAAFcEAAAOAAAAAAAAAAEAIAAAAD8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eastAsia="zh-CN"/>
                        </w:rPr>
                        <w:t>联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eastAsia="zh-CN"/>
                        </w:rPr>
                        <w:t>系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eastAsia="zh-CN"/>
                        </w:rPr>
                        <w:t>方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22A35"/>
                          <w:spacing w:val="30"/>
                          <w:sz w:val="30"/>
                          <w:lang w:eastAsia="zh-CN"/>
                        </w:rPr>
                        <w:t>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4264660</wp:posOffset>
                </wp:positionH>
                <wp:positionV relativeFrom="page">
                  <wp:posOffset>7901940</wp:posOffset>
                </wp:positionV>
                <wp:extent cx="2881630" cy="905510"/>
                <wp:effectExtent l="0" t="0" r="0" b="0"/>
                <wp:wrapNone/>
                <wp:docPr id="175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905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both"/>
                              <w:textAlignment w:val="center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0"/>
                                <w:szCs w:val="20"/>
                                <w:lang w:val="en-US" w:eastAsia="zh-Hans"/>
                              </w:rPr>
                              <w:t>瑞典皇家理工学院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CN"/>
                              </w:rPr>
                              <w:t>2022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年入选校级合作项目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于大三秋季学期赴瑞典学习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val="en-US" w:eastAsia="zh-Hans"/>
                              </w:rPr>
                              <w:t>从属于对方学校工学大类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414142"/>
                                <w:sz w:val="18"/>
                                <w:szCs w:val="18"/>
                                <w:lang w:eastAsia="zh-Hans"/>
                              </w:rPr>
                              <w:t>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jc w:val="both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335.8pt;margin-top:622.2pt;height:71.3pt;width:226.9pt;mso-position-horizontal-relative:page;mso-position-vertical-relative:page;z-index:-251599872;mso-width-relative:page;mso-height-relative:page;" filled="f" stroked="f" coordsize="21600,21600" o:gfxdata="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DtJJhy2wAAAA4B&#10;AAAPAAAAAAAAAAEAIAAAADgAAABkcnMvZG93bnJldi54bWxQSwECFAAUAAAACACHTuJAexwfNckB&#10;AACIAwAADgAAAAAAAAABACAAAABAAQAAZHJzL2Uyb0RvYy54bWxQSwUGAAAAAAYABgBZAQAAewUA&#10;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both"/>
                        <w:textAlignment w:val="center"/>
                        <w:outlineLvl w:val="9"/>
                        <w:rPr>
                          <w:rFonts w:hint="default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0"/>
                          <w:szCs w:val="20"/>
                          <w:lang w:val="en-US" w:eastAsia="zh-Hans"/>
                        </w:rPr>
                        <w:t>瑞典皇家理工学院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CN"/>
                        </w:rPr>
                        <w:t>2022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年入选校级合作项目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于大三秋季学期赴瑞典学习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18"/>
                          <w:szCs w:val="18"/>
                          <w:lang w:val="en-US" w:eastAsia="zh-Hans"/>
                        </w:rPr>
                        <w:t>从属于对方学校工学大类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414142"/>
                          <w:sz w:val="18"/>
                          <w:szCs w:val="18"/>
                          <w:lang w:eastAsia="zh-Hans"/>
                        </w:rPr>
                        <w:t>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jc w:val="both"/>
                        <w:rPr>
                          <w:rFonts w:ascii="Times New Roman" w:hAnsi="Times New Roman" w:eastAsia="Times New Roman" w:cs="Times New Roman"/>
                          <w:color w:val="414142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2000019F" w:csb1="4F01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Open Sans">
    <w:altName w:val="苹方-简"/>
    <w:panose1 w:val="020B0606030504020204"/>
    <w:charset w:val="00"/>
    <w:family w:val="swiss"/>
    <w:pitch w:val="default"/>
    <w:sig w:usb0="00000000" w:usb1="00000000" w:usb2="00000028" w:usb3="00000000" w:csb0="2000019F" w:csb1="00000000"/>
  </w:font>
  <w:font w:name="Montserrat Light">
    <w:altName w:val="苹方-简"/>
    <w:panose1 w:val="00000400000000000000"/>
    <w:charset w:val="00"/>
    <w:family w:val="modern"/>
    <w:pitch w:val="default"/>
    <w:sig w:usb0="00000000" w:usb1="00000000" w:usb2="00000000" w:usb3="00000000" w:csb0="2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FBCDFE"/>
    <w:multiLevelType w:val="singleLevel"/>
    <w:tmpl w:val="E9FBCDF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DFF86C"/>
    <w:rsid w:val="08B728F6"/>
    <w:rsid w:val="0FFFD315"/>
    <w:rsid w:val="16FF63B9"/>
    <w:rsid w:val="17FF544F"/>
    <w:rsid w:val="1C6EF3F4"/>
    <w:rsid w:val="1E3CCCE6"/>
    <w:rsid w:val="22845CA2"/>
    <w:rsid w:val="25BE3F42"/>
    <w:rsid w:val="2AF74E9D"/>
    <w:rsid w:val="2D5F77B9"/>
    <w:rsid w:val="2D702D65"/>
    <w:rsid w:val="2D8B0BAB"/>
    <w:rsid w:val="2E6E2334"/>
    <w:rsid w:val="325C6B93"/>
    <w:rsid w:val="336FBBFA"/>
    <w:rsid w:val="35BEC747"/>
    <w:rsid w:val="37F6ED7B"/>
    <w:rsid w:val="39D2D1D1"/>
    <w:rsid w:val="3EF1B609"/>
    <w:rsid w:val="3FEF0B65"/>
    <w:rsid w:val="3FF528D3"/>
    <w:rsid w:val="3FFFF534"/>
    <w:rsid w:val="43B54A41"/>
    <w:rsid w:val="4BBFA80A"/>
    <w:rsid w:val="4DE744CE"/>
    <w:rsid w:val="4E8A6353"/>
    <w:rsid w:val="4EFE2441"/>
    <w:rsid w:val="4F077128"/>
    <w:rsid w:val="509DAE3D"/>
    <w:rsid w:val="577E589B"/>
    <w:rsid w:val="57BE1BF3"/>
    <w:rsid w:val="5BBAB742"/>
    <w:rsid w:val="5C393A3C"/>
    <w:rsid w:val="5F3635F0"/>
    <w:rsid w:val="5FFFB1C2"/>
    <w:rsid w:val="62FFF90B"/>
    <w:rsid w:val="65AD7562"/>
    <w:rsid w:val="67D8A80E"/>
    <w:rsid w:val="67F5FE4C"/>
    <w:rsid w:val="6B2BCD30"/>
    <w:rsid w:val="6BFB73A1"/>
    <w:rsid w:val="6D949164"/>
    <w:rsid w:val="6EFF5ED9"/>
    <w:rsid w:val="6F756673"/>
    <w:rsid w:val="6F7FCE49"/>
    <w:rsid w:val="6FB3D315"/>
    <w:rsid w:val="6FFD88C1"/>
    <w:rsid w:val="71C42D2F"/>
    <w:rsid w:val="733BF10B"/>
    <w:rsid w:val="759A07A0"/>
    <w:rsid w:val="797A0841"/>
    <w:rsid w:val="79FBC855"/>
    <w:rsid w:val="7A0B559A"/>
    <w:rsid w:val="7B3BA7FE"/>
    <w:rsid w:val="7B8DD475"/>
    <w:rsid w:val="7BAB6916"/>
    <w:rsid w:val="7BF245AF"/>
    <w:rsid w:val="7CC2136C"/>
    <w:rsid w:val="7E7E09BD"/>
    <w:rsid w:val="7EEE676A"/>
    <w:rsid w:val="7EF22CAC"/>
    <w:rsid w:val="7EFFCE4D"/>
    <w:rsid w:val="7F5FE74F"/>
    <w:rsid w:val="7F613FA2"/>
    <w:rsid w:val="7F9BD88A"/>
    <w:rsid w:val="7FA756FD"/>
    <w:rsid w:val="7FBD3F90"/>
    <w:rsid w:val="7FBD6CB3"/>
    <w:rsid w:val="8AFF166A"/>
    <w:rsid w:val="8CDAE348"/>
    <w:rsid w:val="93AF5C54"/>
    <w:rsid w:val="953711B1"/>
    <w:rsid w:val="AFDB6D3C"/>
    <w:rsid w:val="B38E2D2F"/>
    <w:rsid w:val="B3BEA236"/>
    <w:rsid w:val="BDF579CA"/>
    <w:rsid w:val="BDF7AE61"/>
    <w:rsid w:val="BE5F6CA0"/>
    <w:rsid w:val="BFF3DECE"/>
    <w:rsid w:val="C9FF6577"/>
    <w:rsid w:val="CBBD2401"/>
    <w:rsid w:val="DCB98D36"/>
    <w:rsid w:val="DDEF7451"/>
    <w:rsid w:val="DEBD3F93"/>
    <w:rsid w:val="DF4D2C94"/>
    <w:rsid w:val="DF77A034"/>
    <w:rsid w:val="DFDFB4B5"/>
    <w:rsid w:val="DFFD6D86"/>
    <w:rsid w:val="DFFE20F0"/>
    <w:rsid w:val="E2FE8BC3"/>
    <w:rsid w:val="E66F8982"/>
    <w:rsid w:val="E98FE35C"/>
    <w:rsid w:val="EBFAF706"/>
    <w:rsid w:val="ED47C631"/>
    <w:rsid w:val="ED8F9E9F"/>
    <w:rsid w:val="EEBCDC15"/>
    <w:rsid w:val="EFFF5B38"/>
    <w:rsid w:val="F0FF9114"/>
    <w:rsid w:val="F393C2C7"/>
    <w:rsid w:val="F7BE83CC"/>
    <w:rsid w:val="F7DFF86C"/>
    <w:rsid w:val="F7EEF96E"/>
    <w:rsid w:val="F7FB540A"/>
    <w:rsid w:val="FB3BBCCF"/>
    <w:rsid w:val="FB5FFC04"/>
    <w:rsid w:val="FBBD279D"/>
    <w:rsid w:val="FBF7E26D"/>
    <w:rsid w:val="FBFB55FE"/>
    <w:rsid w:val="FDFDAF0A"/>
    <w:rsid w:val="FE978AA2"/>
    <w:rsid w:val="FEBFF5BA"/>
    <w:rsid w:val="FECF14E8"/>
    <w:rsid w:val="FEE930D7"/>
    <w:rsid w:val="FEF7D787"/>
    <w:rsid w:val="FEFF8BCC"/>
    <w:rsid w:val="FF7BE974"/>
    <w:rsid w:val="FFDFCD04"/>
    <w:rsid w:val="FFFA1315"/>
    <w:rsid w:val="FFFB3763"/>
    <w:rsid w:val="FFFED807"/>
    <w:rsid w:val="FFFF6D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autoSpaceDE w:val="0"/>
      <w:autoSpaceDN w:val="0"/>
      <w:adjustRightInd w:val="0"/>
      <w:spacing w:after="0" w:line="240" w:lineRule="atLeast"/>
      <w:ind w:left="360" w:hanging="360"/>
      <w:textAlignment w:val="center"/>
    </w:pPr>
    <w:rPr>
      <w:rFonts w:ascii="Roboto" w:hAnsi="Roboto" w:eastAsia="Calibri" w:cs="Roboto"/>
      <w:color w:val="000000"/>
      <w:sz w:val="16"/>
      <w:szCs w:val="16"/>
    </w:rPr>
  </w:style>
  <w:style w:type="paragraph" w:styleId="3">
    <w:name w:val="Normal (Web)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1.sv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zeyu/Library/Containers/com.kingsoft.wpsoffice.mac/Data/.kingsoft/office6/templates/download/a407ac34-09bf-43e0-bf02-ec04e2ec6ada/&#26497;&#31616;&#39118;&#26684;&#31616;&#21382;&#27714;&#32844;&#27169;&#26495;.doc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</a:spPr>
      <a:bodyPr rot="0" vertOverflow="overflow" horzOverflow="overflow" vert="horz" wrap="square" lIns="91440" tIns="45720" rIns="91440" bIns="45720" numCol="1" spcCol="0" rtlCol="0" fromWordArt="0" anchor="ctr" anchorCtr="0" forceAA="0" compatLnSpc="1"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极简风格简历求职模板.docx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2023-07-03T04:38:00Z</dcterms:created>
  <dc:creator>谢泽钰（Acan Xie）</dc:creator>
  <cp:keywords>简历 实习 技能</cp:keywords>
  <cp:lastModifiedBy>小面包</cp:lastModifiedBy>
  <dcterms:modified xsi:type="dcterms:W3CDTF">2023-06-30T23:51:54Z</dcterms:modified>
  <dc:subject>简历</dc:subject>
  <dc:title>个人简历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KSORubyTemplateID" linkTarget="0">
    <vt:lpwstr>4</vt:lpwstr>
  </property>
  <property fmtid="{D5CDD505-2E9C-101B-9397-08002B2CF9AE}" pid="4" name="KSOTemplateKey">
    <vt:lpwstr>1.0_vTBVWWDei0eu+zNhPrbgaK0N53o65LYuoz5hJqGYJZI3gHM8YRRV9dg09quHwcvfMyRkXpHXKpzM1Cyljn2Q/w==</vt:lpwstr>
  </property>
  <property fmtid="{D5CDD505-2E9C-101B-9397-08002B2CF9AE}" pid="5" name="KSOTemplateUUID">
    <vt:lpwstr>v1.0_mb_fHaCENQFSJvL9rzcjDlR8g==</vt:lpwstr>
  </property>
  <property fmtid="{D5CDD505-2E9C-101B-9397-08002B2CF9AE}" pid="6" name="ICV">
    <vt:lpwstr>CEF0BE335648A6341AFA9E64758EDE1C_43</vt:lpwstr>
  </property>
</Properties>
</file>